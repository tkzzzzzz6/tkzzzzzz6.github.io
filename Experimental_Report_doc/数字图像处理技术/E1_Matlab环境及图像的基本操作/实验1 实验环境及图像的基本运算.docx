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61F00" w14:textId="77777777" w:rsidR="006D409A" w:rsidRDefault="004E59DF" w:rsidP="00987144">
      <w:pPr>
        <w:pStyle w:val="1"/>
        <w:jc w:val="center"/>
      </w:pPr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 w:rsidR="003633C0">
        <w:rPr>
          <w:rFonts w:hint="eastAsia"/>
        </w:rPr>
        <w:t>实验环境及</w:t>
      </w:r>
      <w:r w:rsidR="00912B00">
        <w:rPr>
          <w:rFonts w:hint="eastAsia"/>
        </w:rPr>
        <w:t>图像的基本操作</w:t>
      </w:r>
    </w:p>
    <w:p w14:paraId="4F701246" w14:textId="77777777" w:rsidR="006D409A" w:rsidRDefault="009D19FE" w:rsidP="00987144">
      <w:r>
        <w:rPr>
          <w:rFonts w:hint="eastAsia"/>
        </w:rPr>
        <w:t>实验目的：熟悉实验环境，掌握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进行图像</w:t>
      </w:r>
      <w:r w:rsidR="00AC6CE1">
        <w:rPr>
          <w:rFonts w:hint="eastAsia"/>
        </w:rPr>
        <w:t>处理</w:t>
      </w:r>
      <w:r>
        <w:rPr>
          <w:rFonts w:hint="eastAsia"/>
        </w:rPr>
        <w:t>的基本操作。</w:t>
      </w:r>
    </w:p>
    <w:p w14:paraId="1979E804" w14:textId="77777777" w:rsidR="009D19FE" w:rsidRDefault="009D19FE" w:rsidP="00987144">
      <w:r>
        <w:rPr>
          <w:rFonts w:hint="eastAsia"/>
        </w:rPr>
        <w:t>实验原理：</w:t>
      </w:r>
    </w:p>
    <w:p w14:paraId="74C69A19" w14:textId="77777777" w:rsidR="009D19FE" w:rsidRDefault="009D19FE" w:rsidP="00987144">
      <w:r>
        <w:rPr>
          <w:rFonts w:hint="eastAsia"/>
        </w:rPr>
        <w:t>(1)</w:t>
      </w:r>
      <w:proofErr w:type="gramStart"/>
      <w:r>
        <w:rPr>
          <w:rFonts w:hint="eastAsia"/>
        </w:rPr>
        <w:t>将—幅图像</w:t>
      </w:r>
      <w:proofErr w:type="gramEnd"/>
      <w:r>
        <w:rPr>
          <w:rFonts w:hint="eastAsia"/>
        </w:rPr>
        <w:t>视为一个二维矩阵。</w:t>
      </w:r>
    </w:p>
    <w:p w14:paraId="02129737" w14:textId="77777777" w:rsidR="009D19FE" w:rsidRDefault="009D19FE" w:rsidP="00987144">
      <w:r>
        <w:rPr>
          <w:rFonts w:hint="eastAsia"/>
        </w:rPr>
        <w:t>(2)</w:t>
      </w:r>
      <w:r>
        <w:rPr>
          <w:rFonts w:hint="eastAsia"/>
        </w:rPr>
        <w:t>利用</w:t>
      </w:r>
      <w:r>
        <w:rPr>
          <w:rFonts w:hint="eastAsia"/>
        </w:rPr>
        <w:t>MATLAB</w:t>
      </w:r>
      <w:r>
        <w:rPr>
          <w:rFonts w:hint="eastAsia"/>
        </w:rPr>
        <w:t>图像处理工具箱读、写和显示文件。</w:t>
      </w:r>
    </w:p>
    <w:p w14:paraId="1E3FBC46" w14:textId="77777777" w:rsidR="006D409A" w:rsidRDefault="004E59DF" w:rsidP="007126AE">
      <w:pPr>
        <w:pStyle w:val="2"/>
        <w:rPr>
          <w:rFonts w:ascii="Arial" w:hAnsi="Arial"/>
          <w:szCs w:val="32"/>
        </w:rPr>
      </w:pPr>
      <w:r>
        <w:rPr>
          <w:rFonts w:hint="eastAsia"/>
        </w:rPr>
        <w:t>实验内容：</w:t>
      </w:r>
    </w:p>
    <w:p w14:paraId="0E26921E" w14:textId="77777777" w:rsidR="007126AE" w:rsidRDefault="007126AE" w:rsidP="007126AE">
      <w:pPr>
        <w:pStyle w:val="afb"/>
        <w:outlineLvl w:val="0"/>
        <w:rPr>
          <w:rFonts w:hint="eastAsia"/>
          <w:b/>
        </w:rPr>
      </w:pPr>
      <w:r>
        <w:rPr>
          <w:rFonts w:hint="eastAsia"/>
          <w:b/>
        </w:rPr>
        <w:t>一、图像的基本操作</w:t>
      </w:r>
    </w:p>
    <w:p w14:paraId="78C0345B" w14:textId="77777777" w:rsidR="009D19FE" w:rsidRPr="004E554C" w:rsidRDefault="007126AE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1</w:t>
      </w:r>
      <w:r w:rsidR="009D19FE" w:rsidRPr="004E554C">
        <w:rPr>
          <w:rFonts w:ascii="Times New Roman" w:eastAsia="宋体" w:hAnsi="Times New Roman" w:hint="eastAsia"/>
          <w:b/>
          <w:sz w:val="28"/>
        </w:rPr>
        <w:t>、图像的</w:t>
      </w:r>
      <w:r w:rsidR="00804777" w:rsidRPr="004E554C">
        <w:rPr>
          <w:rFonts w:ascii="Times New Roman" w:eastAsia="宋体" w:hAnsi="Times New Roman" w:hint="eastAsia"/>
          <w:b/>
          <w:sz w:val="28"/>
        </w:rPr>
        <w:t>读取和显示</w:t>
      </w:r>
    </w:p>
    <w:p w14:paraId="00A56E64" w14:textId="77777777" w:rsidR="004E554C" w:rsidRDefault="00804777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(1)</w:t>
      </w:r>
      <w:r w:rsidRPr="004E554C">
        <w:rPr>
          <w:rFonts w:ascii="Times New Roman" w:eastAsia="宋体" w:hAnsi="Times New Roman" w:hint="eastAsia"/>
          <w:b/>
          <w:sz w:val="28"/>
        </w:rPr>
        <w:t>图像读取。</w:t>
      </w:r>
    </w:p>
    <w:p w14:paraId="65889205" w14:textId="77777777" w:rsidR="00804777" w:rsidRPr="004E554C" w:rsidRDefault="00AC6CE1" w:rsidP="004E554C">
      <w:pPr>
        <w:pStyle w:val="afb"/>
        <w:ind w:firstLineChars="200" w:firstLine="562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调用</w:t>
      </w:r>
      <w:proofErr w:type="spellStart"/>
      <w:r w:rsidRPr="004E554C">
        <w:rPr>
          <w:rFonts w:ascii="Times New Roman" w:eastAsia="宋体" w:hAnsi="Times New Roman"/>
          <w:b/>
          <w:sz w:val="28"/>
        </w:rPr>
        <w:t>imread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函数将图像文件读入图像数组（矩阵</w:t>
      </w:r>
      <w:r w:rsidRPr="004E554C">
        <w:rPr>
          <w:rFonts w:ascii="Times New Roman" w:eastAsia="宋体" w:hAnsi="Times New Roman"/>
          <w:b/>
          <w:sz w:val="28"/>
        </w:rPr>
        <w:t>)</w:t>
      </w:r>
      <w:r w:rsidRPr="004E554C">
        <w:rPr>
          <w:rFonts w:ascii="Times New Roman" w:eastAsia="宋体" w:hAnsi="Times New Roman" w:hint="eastAsia"/>
          <w:b/>
          <w:sz w:val="28"/>
        </w:rPr>
        <w:t>。例如</w:t>
      </w:r>
      <w:r w:rsidRPr="004E554C">
        <w:rPr>
          <w:rFonts w:ascii="Times New Roman" w:eastAsia="宋体" w:hAnsi="Times New Roman"/>
          <w:b/>
          <w:sz w:val="28"/>
        </w:rPr>
        <w:t>"</w:t>
      </w:r>
      <w:r w:rsidR="00715F02" w:rsidRPr="004E554C">
        <w:rPr>
          <w:rFonts w:ascii="Times New Roman" w:eastAsia="宋体" w:hAnsi="Times New Roman"/>
          <w:b/>
          <w:sz w:val="28"/>
        </w:rPr>
        <w:t>f</w:t>
      </w:r>
      <w:r w:rsidRPr="004E554C">
        <w:rPr>
          <w:rFonts w:ascii="Times New Roman" w:eastAsia="宋体" w:hAnsi="Times New Roman"/>
          <w:b/>
          <w:sz w:val="28"/>
        </w:rPr>
        <w:t>=</w:t>
      </w:r>
      <w:proofErr w:type="spellStart"/>
      <w:r w:rsidRPr="004E554C">
        <w:rPr>
          <w:rFonts w:ascii="Times New Roman" w:eastAsia="宋体" w:hAnsi="Times New Roman"/>
          <w:b/>
          <w:sz w:val="28"/>
        </w:rPr>
        <w:t>imread</w:t>
      </w:r>
      <w:proofErr w:type="spellEnd"/>
      <w:r w:rsidRPr="004E554C">
        <w:rPr>
          <w:rFonts w:ascii="Times New Roman" w:eastAsia="宋体" w:hAnsi="Times New Roman"/>
          <w:b/>
          <w:sz w:val="28"/>
        </w:rPr>
        <w:t>(</w:t>
      </w:r>
      <w:r w:rsidR="00715F02" w:rsidRPr="004E554C">
        <w:rPr>
          <w:rFonts w:ascii="Times New Roman" w:eastAsia="宋体" w:hAnsi="Times New Roman"/>
          <w:b/>
          <w:sz w:val="28"/>
        </w:rPr>
        <w:t>‘</w:t>
      </w:r>
      <w:proofErr w:type="spellStart"/>
      <w:r w:rsidRPr="004E554C">
        <w:rPr>
          <w:rFonts w:ascii="Times New Roman" w:eastAsia="宋体" w:hAnsi="Times New Roman"/>
          <w:b/>
          <w:sz w:val="28"/>
        </w:rPr>
        <w:t>tire.tif</w:t>
      </w:r>
      <w:proofErr w:type="spellEnd"/>
      <w:r w:rsidR="00715F02" w:rsidRPr="004E554C">
        <w:rPr>
          <w:rFonts w:ascii="Times New Roman" w:eastAsia="宋体" w:hAnsi="Times New Roman"/>
          <w:b/>
          <w:sz w:val="28"/>
        </w:rPr>
        <w:t>’</w:t>
      </w:r>
      <w:r w:rsidRPr="004E554C">
        <w:rPr>
          <w:rFonts w:ascii="Times New Roman" w:eastAsia="宋体" w:hAnsi="Times New Roman"/>
          <w:b/>
          <w:sz w:val="28"/>
        </w:rPr>
        <w:t>)"</w:t>
      </w:r>
      <w:r w:rsidRPr="004E554C">
        <w:rPr>
          <w:rFonts w:ascii="Times New Roman" w:eastAsia="宋体" w:hAnsi="Times New Roman" w:hint="eastAsia"/>
          <w:b/>
          <w:sz w:val="28"/>
        </w:rPr>
        <w:t>。其基本格式为</w:t>
      </w:r>
      <w:r w:rsidRPr="004E554C">
        <w:rPr>
          <w:rFonts w:ascii="Times New Roman" w:eastAsia="宋体" w:hAnsi="Times New Roman"/>
          <w:b/>
          <w:sz w:val="28"/>
        </w:rPr>
        <w:t>:“A=</w:t>
      </w:r>
      <w:proofErr w:type="spellStart"/>
      <w:r w:rsidRPr="004E554C">
        <w:rPr>
          <w:rFonts w:ascii="Times New Roman" w:eastAsia="宋体" w:hAnsi="Times New Roman"/>
          <w:b/>
          <w:sz w:val="28"/>
        </w:rPr>
        <w:t>imread</w:t>
      </w:r>
      <w:proofErr w:type="spellEnd"/>
      <w:r w:rsidRPr="004E554C">
        <w:rPr>
          <w:rFonts w:ascii="Times New Roman" w:eastAsia="宋体" w:hAnsi="Times New Roman"/>
          <w:b/>
          <w:sz w:val="28"/>
        </w:rPr>
        <w:t>(</w:t>
      </w:r>
      <w:proofErr w:type="spellStart"/>
      <w:r w:rsidRPr="004E554C">
        <w:rPr>
          <w:rFonts w:ascii="Times New Roman" w:eastAsia="宋体" w:hAnsi="Times New Roman"/>
          <w:b/>
          <w:sz w:val="28"/>
        </w:rPr>
        <w:t>flename</w:t>
      </w:r>
      <w:proofErr w:type="spellEnd"/>
      <w:r w:rsidRPr="004E554C">
        <w:rPr>
          <w:rFonts w:ascii="Times New Roman" w:eastAsia="宋体" w:hAnsi="Times New Roman"/>
          <w:b/>
          <w:sz w:val="28"/>
        </w:rPr>
        <w:t xml:space="preserve"> </w:t>
      </w:r>
      <w:proofErr w:type="spellStart"/>
      <w:r w:rsidRPr="004E554C">
        <w:rPr>
          <w:rFonts w:ascii="Times New Roman" w:eastAsia="宋体" w:hAnsi="Times New Roman"/>
          <w:b/>
          <w:sz w:val="28"/>
        </w:rPr>
        <w:t>fmt</w:t>
      </w:r>
      <w:proofErr w:type="spellEnd"/>
      <w:r w:rsidRPr="004E554C">
        <w:rPr>
          <w:rFonts w:ascii="Times New Roman" w:eastAsia="宋体" w:hAnsi="Times New Roman"/>
          <w:b/>
          <w:sz w:val="28"/>
        </w:rPr>
        <w:t>)</w:t>
      </w:r>
      <w:r w:rsidR="00715F02" w:rsidRPr="004E554C">
        <w:rPr>
          <w:rFonts w:ascii="Times New Roman" w:eastAsia="宋体" w:hAnsi="Times New Roman"/>
          <w:b/>
          <w:sz w:val="28"/>
        </w:rPr>
        <w:t>;”</w:t>
      </w:r>
      <w:r w:rsidRPr="004E554C">
        <w:rPr>
          <w:rFonts w:ascii="Times New Roman" w:eastAsia="宋体" w:hAnsi="Times New Roman" w:hint="eastAsia"/>
          <w:b/>
          <w:sz w:val="28"/>
        </w:rPr>
        <w:t>，其中，</w:t>
      </w:r>
      <w:r w:rsidRPr="004E554C">
        <w:rPr>
          <w:rFonts w:ascii="Times New Roman" w:eastAsia="宋体" w:hAnsi="Times New Roman"/>
          <w:b/>
          <w:sz w:val="28"/>
        </w:rPr>
        <w:t>A</w:t>
      </w:r>
      <w:r w:rsidRPr="004E554C">
        <w:rPr>
          <w:rFonts w:ascii="Times New Roman" w:eastAsia="宋体" w:hAnsi="Times New Roman" w:hint="eastAsia"/>
          <w:b/>
          <w:sz w:val="28"/>
        </w:rPr>
        <w:t>为二维矩阵，</w:t>
      </w:r>
      <w:r w:rsidRPr="004E554C">
        <w:rPr>
          <w:rFonts w:ascii="Times New Roman" w:eastAsia="宋体" w:hAnsi="Times New Roman"/>
          <w:b/>
          <w:sz w:val="28"/>
        </w:rPr>
        <w:t>filename.</w:t>
      </w:r>
      <w:r w:rsidRPr="004E554C">
        <w:rPr>
          <w:rFonts w:ascii="Times New Roman" w:eastAsia="宋体" w:hAnsi="Times New Roman" w:hint="eastAsia"/>
          <w:b/>
          <w:sz w:val="28"/>
        </w:rPr>
        <w:t>为文件名，</w:t>
      </w:r>
      <w:proofErr w:type="spellStart"/>
      <w:r w:rsidRPr="004E554C">
        <w:rPr>
          <w:rFonts w:ascii="Times New Roman" w:eastAsia="宋体" w:hAnsi="Times New Roman"/>
          <w:b/>
          <w:sz w:val="28"/>
        </w:rPr>
        <w:t>fmt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为图像文件格式的扩展名。绝对路径和相对路径都可以，使用相对路径时要注意图片是放在当前工作目录下的。</w:t>
      </w:r>
    </w:p>
    <w:p w14:paraId="4356C3A7" w14:textId="77777777" w:rsidR="004E554C" w:rsidRDefault="00804777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(2)</w:t>
      </w:r>
      <w:r w:rsidRPr="004E554C">
        <w:rPr>
          <w:rFonts w:ascii="Times New Roman" w:eastAsia="宋体" w:hAnsi="Times New Roman" w:hint="eastAsia"/>
          <w:b/>
          <w:sz w:val="28"/>
        </w:rPr>
        <w:t>图像显示。</w:t>
      </w:r>
    </w:p>
    <w:p w14:paraId="729CA9F1" w14:textId="77777777" w:rsidR="00804777" w:rsidRPr="004E554C" w:rsidRDefault="00804777" w:rsidP="004E554C">
      <w:pPr>
        <w:pStyle w:val="afb"/>
        <w:ind w:firstLineChars="200" w:firstLine="562"/>
        <w:rPr>
          <w:rFonts w:ascii="Times New Roman" w:eastAsia="宋体" w:hAnsi="Times New Roman"/>
          <w:b/>
          <w:sz w:val="28"/>
        </w:rPr>
      </w:pP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imshow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()</w:t>
      </w:r>
      <w:r w:rsidRPr="004E554C">
        <w:rPr>
          <w:rFonts w:ascii="Times New Roman" w:eastAsia="宋体" w:hAnsi="Times New Roman" w:hint="eastAsia"/>
          <w:b/>
          <w:sz w:val="28"/>
        </w:rPr>
        <w:t>显示图像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注意在括号里面放的是图像对应的矩阵名。显示时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分多窗口和单窗口。</w:t>
      </w:r>
      <w:r w:rsidRPr="004E554C">
        <w:rPr>
          <w:rFonts w:ascii="Times New Roman" w:eastAsia="宋体" w:hAnsi="Times New Roman" w:hint="eastAsia"/>
          <w:b/>
          <w:sz w:val="28"/>
        </w:rPr>
        <w:t>figure</w:t>
      </w:r>
      <w:r w:rsidRPr="004E554C">
        <w:rPr>
          <w:rFonts w:ascii="Times New Roman" w:eastAsia="宋体" w:hAnsi="Times New Roman" w:hint="eastAsia"/>
          <w:b/>
          <w:sz w:val="28"/>
        </w:rPr>
        <w:t>表示新建一个窗口的意思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若打开三个窗口，则需要使用三次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fiqure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。很多时候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我们需要在一个窗口上显示多幅图像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以方便比较不同操作处理后的效果差异，因此需要用到</w:t>
      </w:r>
      <w:r w:rsidRPr="004E554C">
        <w:rPr>
          <w:rFonts w:ascii="Times New Roman" w:eastAsia="宋体" w:hAnsi="Times New Roman" w:hint="eastAsia"/>
          <w:b/>
          <w:sz w:val="28"/>
        </w:rPr>
        <w:t>subplot()</w:t>
      </w:r>
      <w:r w:rsidRPr="004E554C">
        <w:rPr>
          <w:rFonts w:ascii="Times New Roman" w:eastAsia="宋体" w:hAnsi="Times New Roman" w:hint="eastAsia"/>
          <w:b/>
          <w:sz w:val="28"/>
        </w:rPr>
        <w:t>函数，这个函数用来控制窗口布局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以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subplota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(1</w:t>
      </w:r>
      <w:r w:rsidRPr="004E554C">
        <w:rPr>
          <w:rFonts w:ascii="Times New Roman" w:eastAsia="宋体" w:hAnsi="Times New Roman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3</w:t>
      </w:r>
      <w:r w:rsidRPr="004E554C">
        <w:rPr>
          <w:rFonts w:ascii="Times New Roman" w:eastAsia="宋体" w:hAnsi="Times New Roman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1)</w:t>
      </w:r>
      <w:r w:rsidRPr="004E554C">
        <w:rPr>
          <w:rFonts w:ascii="Times New Roman" w:eastAsia="宋体" w:hAnsi="Times New Roman" w:hint="eastAsia"/>
          <w:b/>
          <w:sz w:val="28"/>
        </w:rPr>
        <w:t>为例，三个参数的含义依次是，布局为</w:t>
      </w:r>
      <w:r w:rsidRPr="004E554C">
        <w:rPr>
          <w:rFonts w:ascii="Times New Roman" w:eastAsia="宋体" w:hAnsi="Times New Roman" w:hint="eastAsia"/>
          <w:b/>
          <w:sz w:val="28"/>
        </w:rPr>
        <w:t>1</w:t>
      </w:r>
      <w:r w:rsidRPr="004E554C">
        <w:rPr>
          <w:rFonts w:ascii="Times New Roman" w:eastAsia="宋体" w:hAnsi="Times New Roman" w:hint="eastAsia"/>
          <w:b/>
          <w:sz w:val="28"/>
        </w:rPr>
        <w:t>行</w:t>
      </w:r>
      <w:r w:rsidRPr="004E554C">
        <w:rPr>
          <w:rFonts w:ascii="Times New Roman" w:eastAsia="宋体" w:hAnsi="Times New Roman" w:hint="eastAsia"/>
          <w:b/>
          <w:sz w:val="28"/>
        </w:rPr>
        <w:t>3</w:t>
      </w:r>
      <w:r w:rsidRPr="004E554C">
        <w:rPr>
          <w:rFonts w:ascii="Times New Roman" w:eastAsia="宋体" w:hAnsi="Times New Roman" w:hint="eastAsia"/>
          <w:b/>
          <w:sz w:val="28"/>
        </w:rPr>
        <w:t>列，当前图片所处的位置是第</w:t>
      </w:r>
      <w:r w:rsidRPr="004E554C">
        <w:rPr>
          <w:rFonts w:ascii="Times New Roman" w:eastAsia="宋体" w:hAnsi="Times New Roman" w:hint="eastAsia"/>
          <w:b/>
          <w:sz w:val="28"/>
        </w:rPr>
        <w:t>1</w:t>
      </w:r>
      <w:r w:rsidRPr="004E554C">
        <w:rPr>
          <w:rFonts w:ascii="Times New Roman" w:eastAsia="宋体" w:hAnsi="Times New Roman" w:hint="eastAsia"/>
          <w:b/>
          <w:sz w:val="28"/>
        </w:rPr>
        <w:t>个。接下来，</w:t>
      </w:r>
      <w:r w:rsidRPr="00804777">
        <w:rPr>
          <w:rFonts w:hint="eastAsia"/>
          <w:b/>
          <w:color w:val="FF0000"/>
        </w:rPr>
        <w:t>完成下列操作：</w:t>
      </w:r>
    </w:p>
    <w:p w14:paraId="7F307F4E" w14:textId="77777777" w:rsidR="009D19FE" w:rsidRPr="004E554C" w:rsidRDefault="009D19FE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1</w:t>
      </w:r>
      <w:r w:rsidRPr="004E554C">
        <w:rPr>
          <w:rFonts w:ascii="Times New Roman" w:eastAsia="宋体" w:hAnsi="Times New Roman" w:hint="eastAsia"/>
          <w:b/>
          <w:sz w:val="28"/>
        </w:rPr>
        <w:t>．使用函数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imread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将一幅</w:t>
      </w:r>
      <w:r w:rsidRPr="004E554C">
        <w:rPr>
          <w:rFonts w:ascii="Times New Roman" w:eastAsia="宋体" w:hAnsi="Times New Roman" w:hint="eastAsia"/>
          <w:b/>
          <w:sz w:val="28"/>
        </w:rPr>
        <w:t>RGB</w:t>
      </w:r>
      <w:r w:rsidRPr="004E554C">
        <w:rPr>
          <w:rFonts w:ascii="Times New Roman" w:eastAsia="宋体" w:hAnsi="Times New Roman" w:hint="eastAsia"/>
          <w:b/>
          <w:sz w:val="28"/>
        </w:rPr>
        <w:t>图像</w:t>
      </w:r>
      <w:proofErr w:type="gramStart"/>
      <w:r w:rsidRPr="004E554C">
        <w:rPr>
          <w:rFonts w:ascii="Times New Roman" w:eastAsia="宋体" w:hAnsi="Times New Roman" w:hint="eastAsia"/>
          <w:b/>
          <w:sz w:val="28"/>
        </w:rPr>
        <w:t>’</w:t>
      </w:r>
      <w:proofErr w:type="gramEnd"/>
      <w:r w:rsidRPr="004E554C">
        <w:rPr>
          <w:rFonts w:ascii="Times New Roman" w:eastAsia="宋体" w:hAnsi="Times New Roman" w:hint="eastAsia"/>
          <w:b/>
          <w:sz w:val="28"/>
        </w:rPr>
        <w:t>football.jpg</w:t>
      </w:r>
      <w:proofErr w:type="gramStart"/>
      <w:r w:rsidRPr="004E554C">
        <w:rPr>
          <w:rFonts w:ascii="Times New Roman" w:eastAsia="宋体" w:hAnsi="Times New Roman" w:hint="eastAsia"/>
          <w:b/>
          <w:sz w:val="28"/>
        </w:rPr>
        <w:t>’</w:t>
      </w:r>
      <w:proofErr w:type="gramEnd"/>
      <w:r w:rsidRPr="004E554C">
        <w:rPr>
          <w:rFonts w:ascii="Times New Roman" w:eastAsia="宋体" w:hAnsi="Times New Roman" w:hint="eastAsia"/>
          <w:b/>
          <w:sz w:val="28"/>
        </w:rPr>
        <w:t>读入</w:t>
      </w:r>
      <w:r w:rsidRPr="004E554C">
        <w:rPr>
          <w:rFonts w:ascii="Times New Roman" w:eastAsia="宋体" w:hAnsi="Times New Roman" w:hint="eastAsia"/>
          <w:b/>
          <w:sz w:val="28"/>
        </w:rPr>
        <w:t>MATLAB</w:t>
      </w:r>
      <w:r w:rsidRPr="004E554C">
        <w:rPr>
          <w:rFonts w:ascii="Times New Roman" w:eastAsia="宋体" w:hAnsi="Times New Roman" w:hint="eastAsia"/>
          <w:b/>
          <w:sz w:val="28"/>
        </w:rPr>
        <w:t>环境，使用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imshow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显示该图片；</w:t>
      </w:r>
    </w:p>
    <w:p w14:paraId="0290BDD0" w14:textId="77777777" w:rsidR="009D19FE" w:rsidRPr="004E554C" w:rsidRDefault="009D19FE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lastRenderedPageBreak/>
        <w:t>2</w:t>
      </w:r>
      <w:r w:rsidRPr="004E554C">
        <w:rPr>
          <w:rFonts w:ascii="Times New Roman" w:eastAsia="宋体" w:hAnsi="Times New Roman" w:hint="eastAsia"/>
          <w:b/>
          <w:sz w:val="28"/>
        </w:rPr>
        <w:t>．使用函数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imread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将一幅索引图</w:t>
      </w:r>
      <w:proofErr w:type="gramStart"/>
      <w:r w:rsidRPr="004E554C">
        <w:rPr>
          <w:rFonts w:ascii="Times New Roman" w:eastAsia="宋体" w:hAnsi="Times New Roman" w:hint="eastAsia"/>
          <w:b/>
          <w:sz w:val="28"/>
        </w:rPr>
        <w:t>’</w:t>
      </w:r>
      <w:proofErr w:type="spellStart"/>
      <w:proofErr w:type="gramEnd"/>
      <w:r w:rsidRPr="004E554C">
        <w:rPr>
          <w:rFonts w:ascii="Times New Roman" w:eastAsia="宋体" w:hAnsi="Times New Roman" w:hint="eastAsia"/>
          <w:b/>
          <w:sz w:val="28"/>
        </w:rPr>
        <w:t>trees.tif</w:t>
      </w:r>
      <w:proofErr w:type="spellEnd"/>
      <w:proofErr w:type="gramStart"/>
      <w:r w:rsidRPr="004E554C">
        <w:rPr>
          <w:rFonts w:ascii="Times New Roman" w:eastAsia="宋体" w:hAnsi="Times New Roman" w:hint="eastAsia"/>
          <w:b/>
          <w:sz w:val="28"/>
        </w:rPr>
        <w:t>’</w:t>
      </w:r>
      <w:proofErr w:type="gramEnd"/>
      <w:r w:rsidRPr="004E554C">
        <w:rPr>
          <w:rFonts w:ascii="Times New Roman" w:eastAsia="宋体" w:hAnsi="Times New Roman" w:hint="eastAsia"/>
          <w:b/>
          <w:sz w:val="28"/>
        </w:rPr>
        <w:t>像读入</w:t>
      </w:r>
      <w:r w:rsidRPr="004E554C">
        <w:rPr>
          <w:rFonts w:ascii="Times New Roman" w:eastAsia="宋体" w:hAnsi="Times New Roman" w:hint="eastAsia"/>
          <w:b/>
          <w:sz w:val="28"/>
        </w:rPr>
        <w:t>MATLAB</w:t>
      </w:r>
      <w:r w:rsidRPr="004E554C">
        <w:rPr>
          <w:rFonts w:ascii="Times New Roman" w:eastAsia="宋体" w:hAnsi="Times New Roman" w:hint="eastAsia"/>
          <w:b/>
          <w:sz w:val="28"/>
        </w:rPr>
        <w:t>环境，使用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imshow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显示该图片；</w:t>
      </w:r>
    </w:p>
    <w:p w14:paraId="05CE8C63" w14:textId="77777777" w:rsidR="009D19FE" w:rsidRPr="004E554C" w:rsidRDefault="009D19FE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3</w:t>
      </w:r>
      <w:r w:rsidRPr="004E554C">
        <w:rPr>
          <w:rFonts w:ascii="Times New Roman" w:eastAsia="宋体" w:hAnsi="Times New Roman" w:hint="eastAsia"/>
          <w:b/>
          <w:sz w:val="28"/>
        </w:rPr>
        <w:t>．使用函数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imread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将一幅灰度图像</w:t>
      </w:r>
      <w:r w:rsidRPr="004E554C">
        <w:rPr>
          <w:rFonts w:ascii="Times New Roman" w:eastAsia="宋体" w:hAnsi="Times New Roman" w:hint="eastAsia"/>
          <w:b/>
          <w:sz w:val="28"/>
        </w:rPr>
        <w:t>'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cameraman.tif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'</w:t>
      </w:r>
      <w:r w:rsidRPr="004E554C">
        <w:rPr>
          <w:rFonts w:ascii="Times New Roman" w:eastAsia="宋体" w:hAnsi="Times New Roman" w:hint="eastAsia"/>
          <w:b/>
          <w:sz w:val="28"/>
        </w:rPr>
        <w:t>读入</w:t>
      </w:r>
      <w:r w:rsidRPr="004E554C">
        <w:rPr>
          <w:rFonts w:ascii="Times New Roman" w:eastAsia="宋体" w:hAnsi="Times New Roman" w:hint="eastAsia"/>
          <w:b/>
          <w:sz w:val="28"/>
        </w:rPr>
        <w:t>MATLAB</w:t>
      </w:r>
      <w:r w:rsidRPr="004E554C">
        <w:rPr>
          <w:rFonts w:ascii="Times New Roman" w:eastAsia="宋体" w:hAnsi="Times New Roman" w:hint="eastAsia"/>
          <w:b/>
          <w:sz w:val="28"/>
        </w:rPr>
        <w:t>环境，使用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imshow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显示该图片。</w:t>
      </w:r>
    </w:p>
    <w:p w14:paraId="5FEC71CE" w14:textId="77777777" w:rsidR="00D274E2" w:rsidRPr="004E554C" w:rsidRDefault="00D274E2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4</w:t>
      </w:r>
      <w:r w:rsidR="00804777" w:rsidRPr="004E554C">
        <w:rPr>
          <w:rFonts w:ascii="Times New Roman" w:eastAsia="宋体" w:hAnsi="Times New Roman" w:hint="eastAsia"/>
          <w:b/>
          <w:sz w:val="28"/>
        </w:rPr>
        <w:t>．使用</w:t>
      </w:r>
      <w:r w:rsidR="00804777" w:rsidRPr="004E554C">
        <w:rPr>
          <w:rFonts w:ascii="Times New Roman" w:eastAsia="宋体" w:hAnsi="Times New Roman" w:hint="eastAsia"/>
          <w:b/>
          <w:sz w:val="28"/>
        </w:rPr>
        <w:t>subplot</w:t>
      </w:r>
      <w:r w:rsidR="00804777" w:rsidRPr="004E554C">
        <w:rPr>
          <w:rFonts w:ascii="Times New Roman" w:eastAsia="宋体" w:hAnsi="Times New Roman" w:hint="eastAsia"/>
          <w:b/>
          <w:sz w:val="28"/>
        </w:rPr>
        <w:t>函数，将上面的三幅图像显示在一个图形窗口中。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50008" w:rsidRPr="0025035B" w14:paraId="2877FBD8" w14:textId="77777777" w:rsidTr="009575D7">
        <w:tc>
          <w:tcPr>
            <w:tcW w:w="9060" w:type="dxa"/>
          </w:tcPr>
          <w:p w14:paraId="0CD6D362" w14:textId="77777777" w:rsidR="00750008" w:rsidRPr="0025035B" w:rsidRDefault="00750008" w:rsidP="009575D7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t>请将实验代码贴在此处：</w:t>
            </w:r>
          </w:p>
        </w:tc>
      </w:tr>
      <w:tr w:rsidR="00750008" w:rsidRPr="0025035B" w14:paraId="7AB9A6D9" w14:textId="77777777" w:rsidTr="009575D7">
        <w:tc>
          <w:tcPr>
            <w:tcW w:w="9060" w:type="dxa"/>
          </w:tcPr>
          <w:p w14:paraId="2BB34802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clear,clc</w:t>
            </w:r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,close</w:t>
            </w:r>
            <w:proofErr w:type="spell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24071E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17DE4068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1.</w:t>
            </w: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图像的读取和显示</w:t>
            </w:r>
          </w:p>
          <w:p w14:paraId="44599ACA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f1 =</w:t>
            </w: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24071E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C941C63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proofErr w:type="spellStart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imshow</w:t>
            </w:r>
            <w:proofErr w:type="spellEnd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(f1);</w:t>
            </w:r>
          </w:p>
          <w:p w14:paraId="1911D61D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[f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2,map</w:t>
            </w:r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 xml:space="preserve">2] = </w:t>
            </w: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trees.tif</w:t>
            </w:r>
            <w:proofErr w:type="spellEnd"/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24071E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5C4FC956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proofErr w:type="spellStart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imshow</w:t>
            </w:r>
            <w:proofErr w:type="spellEnd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(f</w:t>
            </w:r>
            <w:proofErr w:type="gramStart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2,map</w:t>
            </w:r>
            <w:proofErr w:type="gramEnd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2);</w:t>
            </w:r>
          </w:p>
          <w:p w14:paraId="7BEBC7EC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[f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3,map3]=</w:t>
            </w:r>
            <w:proofErr w:type="spellStart"/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cameraman.tif</w:t>
            </w:r>
            <w:proofErr w:type="spellEnd"/>
            <w:r w:rsidRPr="0024071E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24071E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F61A737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proofErr w:type="spellStart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imshow</w:t>
            </w:r>
            <w:proofErr w:type="spellEnd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(f</w:t>
            </w:r>
            <w:proofErr w:type="gramStart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3,map</w:t>
            </w:r>
            <w:proofErr w:type="gramEnd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3);</w:t>
            </w:r>
          </w:p>
          <w:p w14:paraId="0058B3D7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figure</w:t>
            </w:r>
          </w:p>
          <w:p w14:paraId="65F7DDD3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1,3,1);</w:t>
            </w:r>
          </w:p>
          <w:p w14:paraId="7105D39F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(f1);</w:t>
            </w:r>
          </w:p>
          <w:p w14:paraId="07947F8A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1,3,2);</w:t>
            </w:r>
          </w:p>
          <w:p w14:paraId="66ED7F83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(f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2,map</w:t>
            </w:r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2);</w:t>
            </w:r>
          </w:p>
          <w:p w14:paraId="4041AF23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</w:t>
            </w:r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1,3,3);</w:t>
            </w:r>
          </w:p>
          <w:p w14:paraId="2D96514C" w14:textId="583BB34D" w:rsidR="00750008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(f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3,map</w:t>
            </w:r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3);</w:t>
            </w:r>
          </w:p>
        </w:tc>
      </w:tr>
      <w:tr w:rsidR="00750008" w:rsidRPr="0025035B" w14:paraId="020B6D92" w14:textId="77777777" w:rsidTr="009575D7">
        <w:tc>
          <w:tcPr>
            <w:tcW w:w="9060" w:type="dxa"/>
          </w:tcPr>
          <w:p w14:paraId="3F42D5A8" w14:textId="77777777" w:rsidR="00750008" w:rsidRPr="0025035B" w:rsidRDefault="00750008" w:rsidP="009575D7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t>请将运行结果贴在此处：</w:t>
            </w:r>
          </w:p>
        </w:tc>
      </w:tr>
      <w:tr w:rsidR="00750008" w:rsidRPr="0025035B" w14:paraId="09CABA77" w14:textId="77777777" w:rsidTr="009575D7">
        <w:tc>
          <w:tcPr>
            <w:tcW w:w="9060" w:type="dxa"/>
          </w:tcPr>
          <w:p w14:paraId="3100E129" w14:textId="66E10800" w:rsidR="00750008" w:rsidRPr="0025035B" w:rsidRDefault="0024071E" w:rsidP="0024071E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6A6723" wp14:editId="48039829">
                  <wp:extent cx="5334140" cy="4463260"/>
                  <wp:effectExtent l="0" t="0" r="0" b="0"/>
                  <wp:docPr id="997685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6852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600F2B" w14:textId="77777777" w:rsidR="009D19FE" w:rsidRDefault="009D19FE" w:rsidP="00987144">
      <w:pPr>
        <w:pStyle w:val="afb"/>
        <w:rPr>
          <w:rFonts w:hint="eastAsia"/>
        </w:rPr>
      </w:pPr>
    </w:p>
    <w:p w14:paraId="1D32B758" w14:textId="77777777" w:rsidR="009D19FE" w:rsidRPr="00A77F8F" w:rsidRDefault="009D19FE" w:rsidP="00987144">
      <w:pPr>
        <w:pStyle w:val="afb"/>
        <w:rPr>
          <w:rFonts w:hint="eastAsia"/>
          <w:b/>
        </w:rPr>
      </w:pPr>
      <w:r w:rsidRPr="00A77F8F">
        <w:rPr>
          <w:rFonts w:hint="eastAsia"/>
          <w:b/>
        </w:rPr>
        <w:t>二、</w:t>
      </w:r>
      <w:r w:rsidR="00A77F8F">
        <w:rPr>
          <w:rFonts w:hint="eastAsia"/>
          <w:b/>
        </w:rPr>
        <w:t>不同类型的图像</w:t>
      </w:r>
      <w:r w:rsidRPr="00A77F8F">
        <w:rPr>
          <w:rFonts w:hint="eastAsia"/>
          <w:b/>
        </w:rPr>
        <w:t>的转换</w:t>
      </w:r>
      <w:r w:rsidR="00216A31">
        <w:rPr>
          <w:rFonts w:hint="eastAsia"/>
        </w:rPr>
        <w:t>（可以用前一题的图像）</w:t>
      </w:r>
    </w:p>
    <w:p w14:paraId="3DB072D3" w14:textId="77777777" w:rsidR="009D19FE" w:rsidRPr="004E554C" w:rsidRDefault="009D19FE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1</w:t>
      </w:r>
      <w:r w:rsidRPr="004E554C">
        <w:rPr>
          <w:rFonts w:ascii="Times New Roman" w:eastAsia="宋体" w:hAnsi="Times New Roman" w:hint="eastAsia"/>
          <w:b/>
          <w:sz w:val="28"/>
        </w:rPr>
        <w:t>．使用函数</w:t>
      </w:r>
      <w:r w:rsidRPr="004E554C">
        <w:rPr>
          <w:rFonts w:ascii="Times New Roman" w:eastAsia="宋体" w:hAnsi="Times New Roman" w:hint="eastAsia"/>
          <w:b/>
          <w:sz w:val="28"/>
        </w:rPr>
        <w:t>rgb2gray</w:t>
      </w:r>
      <w:r w:rsidRPr="004E554C">
        <w:rPr>
          <w:rFonts w:ascii="Times New Roman" w:eastAsia="宋体" w:hAnsi="Times New Roman" w:hint="eastAsia"/>
          <w:b/>
          <w:sz w:val="28"/>
        </w:rPr>
        <w:t>将一幅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rgb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图像转化为灰度图像，并且将原图和处理后的图显示在一个图像窗口中。</w:t>
      </w:r>
    </w:p>
    <w:p w14:paraId="3531E9E9" w14:textId="77777777" w:rsidR="009D19FE" w:rsidRPr="004E554C" w:rsidRDefault="009D19FE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2</w:t>
      </w:r>
      <w:r w:rsidRPr="004E554C">
        <w:rPr>
          <w:rFonts w:ascii="Times New Roman" w:eastAsia="宋体" w:hAnsi="Times New Roman" w:hint="eastAsia"/>
          <w:b/>
          <w:sz w:val="28"/>
        </w:rPr>
        <w:t>．使用函数</w:t>
      </w:r>
      <w:r w:rsidRPr="004E554C">
        <w:rPr>
          <w:rFonts w:ascii="Times New Roman" w:eastAsia="宋体" w:hAnsi="Times New Roman" w:hint="eastAsia"/>
          <w:b/>
          <w:sz w:val="28"/>
        </w:rPr>
        <w:t>im2bw</w:t>
      </w:r>
      <w:r w:rsidRPr="004E554C">
        <w:rPr>
          <w:rFonts w:ascii="Times New Roman" w:eastAsia="宋体" w:hAnsi="Times New Roman" w:hint="eastAsia"/>
          <w:b/>
          <w:sz w:val="28"/>
        </w:rPr>
        <w:t>将一幅灰度图像转化为二值图像，选择两个不同的阈值</w:t>
      </w:r>
      <w:r w:rsidRPr="004E554C">
        <w:rPr>
          <w:rFonts w:ascii="Times New Roman" w:eastAsia="宋体" w:hAnsi="Times New Roman" w:hint="eastAsia"/>
          <w:b/>
          <w:sz w:val="28"/>
        </w:rPr>
        <w:t>0.3</w:t>
      </w:r>
      <w:r w:rsidRPr="004E554C">
        <w:rPr>
          <w:rFonts w:ascii="Times New Roman" w:eastAsia="宋体" w:hAnsi="Times New Roman" w:hint="eastAsia"/>
          <w:b/>
          <w:sz w:val="28"/>
        </w:rPr>
        <w:t>，</w:t>
      </w:r>
      <w:r w:rsidRPr="004E554C">
        <w:rPr>
          <w:rFonts w:ascii="Times New Roman" w:eastAsia="宋体" w:hAnsi="Times New Roman" w:hint="eastAsia"/>
          <w:b/>
          <w:sz w:val="28"/>
        </w:rPr>
        <w:t>0.7</w:t>
      </w:r>
      <w:r w:rsidRPr="004E554C">
        <w:rPr>
          <w:rFonts w:ascii="Times New Roman" w:eastAsia="宋体" w:hAnsi="Times New Roman" w:hint="eastAsia"/>
          <w:b/>
          <w:sz w:val="28"/>
        </w:rPr>
        <w:t>，并且将原图和处理后的图显示在一个图像窗口中。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50008" w:rsidRPr="0025035B" w14:paraId="05735AFC" w14:textId="77777777" w:rsidTr="009575D7">
        <w:tc>
          <w:tcPr>
            <w:tcW w:w="9060" w:type="dxa"/>
          </w:tcPr>
          <w:p w14:paraId="56E760A4" w14:textId="77777777" w:rsidR="00750008" w:rsidRPr="0025035B" w:rsidRDefault="00750008" w:rsidP="009575D7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t>请将实验代码贴在此处：</w:t>
            </w:r>
          </w:p>
        </w:tc>
      </w:tr>
      <w:tr w:rsidR="00750008" w:rsidRPr="0025035B" w14:paraId="653F63A6" w14:textId="77777777" w:rsidTr="009575D7">
        <w:tc>
          <w:tcPr>
            <w:tcW w:w="9060" w:type="dxa"/>
          </w:tcPr>
          <w:p w14:paraId="322AD4BE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2.</w:t>
            </w: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不同类型的图像的转换</w:t>
            </w:r>
          </w:p>
          <w:p w14:paraId="303054B1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work1</w:t>
            </w:r>
          </w:p>
          <w:p w14:paraId="492DD1B5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g1 = rgb2gray(f1);</w:t>
            </w:r>
          </w:p>
          <w:p w14:paraId="7DD2EA90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figure</w:t>
            </w:r>
          </w:p>
          <w:p w14:paraId="1F7D800A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subplot(1,2,1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(f1);</w:t>
            </w:r>
          </w:p>
          <w:p w14:paraId="2CA5BE80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subplot(1,2,2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  <w:p w14:paraId="6D89F72F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work2</w:t>
            </w:r>
          </w:p>
          <w:p w14:paraId="60DCB93D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 xml:space="preserve">bw1 = im2bw(f1,0.3); </w:t>
            </w:r>
          </w:p>
          <w:p w14:paraId="0EBB3A0C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bw2 = im2bw(f1,0.7);</w:t>
            </w:r>
          </w:p>
          <w:p w14:paraId="3FAE8C84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官方推荐使用</w:t>
            </w:r>
            <w:proofErr w:type="spellStart"/>
            <w:r w:rsidRPr="0024071E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imbinarize</w:t>
            </w:r>
            <w:proofErr w:type="spellEnd"/>
          </w:p>
          <w:p w14:paraId="26517999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lastRenderedPageBreak/>
              <w:t>figure</w:t>
            </w:r>
          </w:p>
          <w:p w14:paraId="1EB2ADAA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subplot(1,3,1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(f1);</w:t>
            </w:r>
          </w:p>
          <w:p w14:paraId="47BD0662" w14:textId="77777777" w:rsidR="0024071E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subplot(1,3,2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(bw1);</w:t>
            </w:r>
          </w:p>
          <w:p w14:paraId="0FFC8322" w14:textId="2D22DD2B" w:rsidR="00750008" w:rsidRPr="0024071E" w:rsidRDefault="0024071E" w:rsidP="0024071E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24071E">
              <w:rPr>
                <w:rFonts w:ascii="Consolas" w:eastAsia="宋体" w:hAnsi="Consolas" w:cs="宋体"/>
                <w:kern w:val="0"/>
                <w:sz w:val="20"/>
              </w:rPr>
              <w:t>subplot(1,3,3</w:t>
            </w:r>
            <w:proofErr w:type="gram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24071E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24071E">
              <w:rPr>
                <w:rFonts w:ascii="Consolas" w:eastAsia="宋体" w:hAnsi="Consolas" w:cs="宋体"/>
                <w:kern w:val="0"/>
                <w:sz w:val="20"/>
              </w:rPr>
              <w:t>(bw2);</w:t>
            </w:r>
          </w:p>
        </w:tc>
      </w:tr>
      <w:tr w:rsidR="00750008" w:rsidRPr="0025035B" w14:paraId="3DC23620" w14:textId="77777777" w:rsidTr="009575D7">
        <w:tc>
          <w:tcPr>
            <w:tcW w:w="9060" w:type="dxa"/>
          </w:tcPr>
          <w:p w14:paraId="4BDECF44" w14:textId="77777777" w:rsidR="00750008" w:rsidRPr="0025035B" w:rsidRDefault="00750008" w:rsidP="009575D7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750008" w:rsidRPr="0025035B" w14:paraId="4F4F22F3" w14:textId="77777777" w:rsidTr="009575D7">
        <w:tc>
          <w:tcPr>
            <w:tcW w:w="9060" w:type="dxa"/>
          </w:tcPr>
          <w:p w14:paraId="23754392" w14:textId="1332CFE1" w:rsidR="0024071E" w:rsidRDefault="0024071E" w:rsidP="009575D7">
            <w:pPr>
              <w:ind w:firstLine="480"/>
              <w:rPr>
                <w:noProof/>
              </w:rPr>
            </w:pPr>
            <w:r>
              <w:rPr>
                <w:rFonts w:hint="eastAsia"/>
                <w:noProof/>
              </w:rPr>
              <w:t>任务</w:t>
            </w:r>
            <w:r>
              <w:rPr>
                <w:rFonts w:hint="eastAsia"/>
                <w:noProof/>
              </w:rPr>
              <w:t>1</w:t>
            </w:r>
          </w:p>
          <w:p w14:paraId="5EA33BF8" w14:textId="1AAABF30" w:rsidR="00750008" w:rsidRPr="0025035B" w:rsidRDefault="0024071E" w:rsidP="009575D7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6E38CB6E" wp14:editId="13E124FD">
                  <wp:extent cx="5334140" cy="4463260"/>
                  <wp:effectExtent l="0" t="0" r="0" b="0"/>
                  <wp:docPr id="150864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6401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08AD6" w14:textId="5DA52EF4" w:rsidR="00750008" w:rsidRPr="0024071E" w:rsidRDefault="0024071E" w:rsidP="009575D7">
            <w:pPr>
              <w:ind w:firstLine="480"/>
              <w:rPr>
                <w:rFonts w:eastAsia="宋体"/>
                <w:b/>
                <w:bCs/>
                <w:color w:val="4F4F4F"/>
              </w:rPr>
            </w:pPr>
            <w:r w:rsidRPr="0024071E">
              <w:rPr>
                <w:rFonts w:eastAsia="宋体" w:hint="eastAsia"/>
                <w:b/>
                <w:bCs/>
                <w:color w:val="4F4F4F"/>
              </w:rPr>
              <w:t>任务</w:t>
            </w:r>
            <w:r w:rsidRPr="0024071E">
              <w:rPr>
                <w:rFonts w:eastAsia="宋体" w:hint="eastAsia"/>
                <w:b/>
                <w:bCs/>
                <w:color w:val="4F4F4F"/>
              </w:rPr>
              <w:t>2</w:t>
            </w:r>
          </w:p>
          <w:p w14:paraId="6FB71BC2" w14:textId="31BEE565" w:rsidR="0024071E" w:rsidRPr="0025035B" w:rsidRDefault="0024071E" w:rsidP="009575D7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73339B" wp14:editId="758F619A">
                  <wp:extent cx="5334140" cy="4463260"/>
                  <wp:effectExtent l="0" t="0" r="0" b="0"/>
                  <wp:docPr id="19060990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0990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B033E" w14:textId="77777777" w:rsidR="00750008" w:rsidRPr="0025035B" w:rsidRDefault="00750008" w:rsidP="009575D7">
            <w:pPr>
              <w:ind w:firstLine="480"/>
              <w:rPr>
                <w:rFonts w:eastAsia="宋体"/>
                <w:color w:val="4F4F4F"/>
              </w:rPr>
            </w:pPr>
          </w:p>
          <w:p w14:paraId="215830A6" w14:textId="77777777" w:rsidR="00750008" w:rsidRPr="0025035B" w:rsidRDefault="00750008" w:rsidP="009575D7">
            <w:pPr>
              <w:ind w:firstLine="480"/>
              <w:rPr>
                <w:rFonts w:eastAsia="宋体"/>
                <w:color w:val="4F4F4F"/>
              </w:rPr>
            </w:pPr>
          </w:p>
        </w:tc>
      </w:tr>
    </w:tbl>
    <w:p w14:paraId="29FCAB88" w14:textId="77777777" w:rsidR="00750008" w:rsidRPr="00750008" w:rsidRDefault="00750008" w:rsidP="00987144">
      <w:pPr>
        <w:pStyle w:val="afb"/>
        <w:rPr>
          <w:rFonts w:hint="eastAsia"/>
        </w:rPr>
      </w:pPr>
    </w:p>
    <w:p w14:paraId="5D4D3F6B" w14:textId="77777777" w:rsidR="009D19FE" w:rsidRDefault="009D19FE" w:rsidP="00987144">
      <w:pPr>
        <w:pStyle w:val="afb"/>
        <w:rPr>
          <w:rFonts w:hint="eastAsia"/>
        </w:rPr>
      </w:pPr>
    </w:p>
    <w:p w14:paraId="7786E2DB" w14:textId="77777777" w:rsidR="009D19FE" w:rsidRPr="00A77F8F" w:rsidRDefault="009D19FE" w:rsidP="00987144">
      <w:pPr>
        <w:pStyle w:val="afb"/>
        <w:rPr>
          <w:rFonts w:hint="eastAsia"/>
          <w:b/>
        </w:rPr>
      </w:pPr>
      <w:r w:rsidRPr="00A77F8F">
        <w:rPr>
          <w:rFonts w:hint="eastAsia"/>
          <w:b/>
        </w:rPr>
        <w:t>三、图像数据类型的</w:t>
      </w:r>
      <w:r w:rsidR="00A77F8F" w:rsidRPr="00A77F8F">
        <w:rPr>
          <w:rFonts w:hint="eastAsia"/>
          <w:b/>
        </w:rPr>
        <w:t>转换</w:t>
      </w:r>
    </w:p>
    <w:p w14:paraId="0CB9D67C" w14:textId="77777777" w:rsidR="006D409A" w:rsidRDefault="004E59DF" w:rsidP="00271ED5">
      <w:pPr>
        <w:pStyle w:val="afb"/>
        <w:rPr>
          <w:rFonts w:hint="eastAsia"/>
        </w:rPr>
      </w:pPr>
      <w:r>
        <w:rPr>
          <w:rFonts w:hint="eastAsia"/>
        </w:rPr>
        <w:t>IPT</w:t>
      </w:r>
      <w:r>
        <w:rPr>
          <w:rFonts w:hint="eastAsia"/>
        </w:rPr>
        <w:t>工具箱提供了特定的函数进行尺度放缩，</w:t>
      </w:r>
      <w:r>
        <w:rPr>
          <w:rFonts w:hint="eastAsia"/>
        </w:rPr>
        <w:t xml:space="preserve"> </w:t>
      </w:r>
      <w:r>
        <w:rPr>
          <w:rFonts w:hint="eastAsia"/>
        </w:rPr>
        <w:t>为图像数据类型</w:t>
      </w:r>
      <w:proofErr w:type="gramStart"/>
      <w:r>
        <w:rPr>
          <w:rFonts w:hint="eastAsia"/>
        </w:rPr>
        <w:t>转换做</w:t>
      </w:r>
      <w:proofErr w:type="gramEnd"/>
      <w:r>
        <w:rPr>
          <w:rFonts w:hint="eastAsia"/>
        </w:rPr>
        <w:t>准备。函数</w:t>
      </w:r>
      <w:r>
        <w:rPr>
          <w:rFonts w:hint="eastAsia"/>
        </w:rPr>
        <w:t xml:space="preserve"> im2uint8 </w:t>
      </w:r>
      <w:r>
        <w:rPr>
          <w:rFonts w:hint="eastAsia"/>
        </w:rPr>
        <w:t>可以检测输入的数据类型，</w:t>
      </w:r>
      <w:r>
        <w:rPr>
          <w:rFonts w:hint="eastAsia"/>
        </w:rPr>
        <w:t xml:space="preserve"> </w:t>
      </w:r>
      <w:r>
        <w:rPr>
          <w:rFonts w:hint="eastAsia"/>
        </w:rPr>
        <w:t>并为工具箱执行所有必要的缩放以将数据识别为有效的图像数据。</w:t>
      </w:r>
      <w:r w:rsidR="00A77F8F">
        <w:rPr>
          <w:rFonts w:hint="eastAsia"/>
        </w:rPr>
        <w:t>下图中是常用的图像数据类型的转换函数</w:t>
      </w:r>
      <w:r w:rsidR="00A77F8F">
        <w:rPr>
          <w:rFonts w:hint="eastAsia"/>
        </w:rPr>
        <w:t>:</w:t>
      </w:r>
    </w:p>
    <w:p w14:paraId="50660E51" w14:textId="77777777" w:rsidR="006D409A" w:rsidRDefault="004E59DF" w:rsidP="00987144">
      <w:pPr>
        <w:pStyle w:val="afb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50079A" wp14:editId="554085D2">
            <wp:extent cx="5759450" cy="1633855"/>
            <wp:effectExtent l="0" t="0" r="0" b="444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06E6" w14:textId="77777777" w:rsidR="008769B0" w:rsidRPr="008769B0" w:rsidRDefault="00A77F8F" w:rsidP="00987144">
      <w:pPr>
        <w:pStyle w:val="afb"/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lastRenderedPageBreak/>
        <w:t>1.</w:t>
      </w:r>
      <w:r w:rsidR="008769B0" w:rsidRPr="008769B0">
        <w:rPr>
          <w:rFonts w:hint="eastAsia"/>
          <w:b/>
          <w:color w:val="FF0000"/>
        </w:rPr>
        <w:t>运行下面的程序段，把运行结果贴在下面：</w:t>
      </w:r>
    </w:p>
    <w:p w14:paraId="11559EB8" w14:textId="77777777" w:rsidR="006D409A" w:rsidRDefault="004E59DF" w:rsidP="00271ED5">
      <w:pPr>
        <w:pStyle w:val="afb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5AB244" wp14:editId="5D75A089">
            <wp:extent cx="2399665" cy="5137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648B" w14:textId="3A8C8CB6" w:rsidR="0024071E" w:rsidRDefault="0024071E" w:rsidP="00271ED5">
      <w:pPr>
        <w:pStyle w:val="afb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CFEFD75" wp14:editId="31587EE9">
            <wp:extent cx="5650173" cy="5951059"/>
            <wp:effectExtent l="0" t="0" r="8255" b="0"/>
            <wp:docPr id="964915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5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1400" cy="595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A162" w14:textId="77777777" w:rsidR="008769B0" w:rsidRDefault="00A77F8F" w:rsidP="00271ED5">
      <w:pPr>
        <w:pStyle w:val="afb"/>
        <w:rPr>
          <w:rFonts w:hint="eastAsia"/>
        </w:rPr>
      </w:pPr>
      <w:r>
        <w:rPr>
          <w:rFonts w:hint="eastAsia"/>
        </w:rPr>
        <w:t>2.</w:t>
      </w:r>
      <w:r w:rsidRPr="00A77F8F">
        <w:rPr>
          <w:rFonts w:hint="eastAsia"/>
        </w:rPr>
        <w:t>mat2gray</w:t>
      </w:r>
      <w:r w:rsidRPr="00A77F8F">
        <w:rPr>
          <w:rFonts w:hint="eastAsia"/>
        </w:rPr>
        <w:t>函数</w:t>
      </w:r>
      <w:r>
        <w:rPr>
          <w:rFonts w:hint="eastAsia"/>
        </w:rPr>
        <w:t>的用法。</w:t>
      </w:r>
      <w:r w:rsidR="00271ED5">
        <w:rPr>
          <w:rFonts w:hint="eastAsia"/>
        </w:rPr>
        <w:t>该函数可以</w:t>
      </w:r>
      <w:r w:rsidR="004E59DF">
        <w:rPr>
          <w:rFonts w:hint="eastAsia"/>
        </w:rPr>
        <w:t>将任意</w:t>
      </w:r>
      <w:r w:rsidR="004E59DF">
        <w:rPr>
          <w:rFonts w:hint="eastAsia"/>
        </w:rPr>
        <w:t>double</w:t>
      </w:r>
      <w:r w:rsidR="004E59DF">
        <w:rPr>
          <w:rFonts w:hint="eastAsia"/>
        </w:rPr>
        <w:t>类型的矩阵转换为放缩到</w:t>
      </w:r>
      <w:r w:rsidR="004E59DF">
        <w:rPr>
          <w:rFonts w:hint="eastAsia"/>
        </w:rPr>
        <w:t>[0,1]</w:t>
      </w:r>
      <w:r w:rsidR="004E59DF">
        <w:rPr>
          <w:rFonts w:hint="eastAsia"/>
        </w:rPr>
        <w:t>区间的</w:t>
      </w:r>
      <w:r w:rsidR="004E59DF">
        <w:rPr>
          <w:rFonts w:hint="eastAsia"/>
        </w:rPr>
        <w:t>double</w:t>
      </w:r>
      <w:r w:rsidR="004E59DF">
        <w:rPr>
          <w:rFonts w:hint="eastAsia"/>
        </w:rPr>
        <w:t>类型矩阵，其基本语法为：</w:t>
      </w:r>
      <w:r w:rsidR="007354EB">
        <w:t>G=</w:t>
      </w:r>
      <w:r w:rsidR="004E59DF">
        <w:t>mat2gray(A,[Amin, Amax]).</w:t>
      </w:r>
      <w:r w:rsidR="004E59DF">
        <w:rPr>
          <w:rFonts w:hint="eastAsia"/>
        </w:rPr>
        <w:t>其中图像</w:t>
      </w:r>
      <w:r w:rsidR="004E59DF">
        <w:rPr>
          <w:rFonts w:hint="eastAsia"/>
        </w:rPr>
        <w:t>G</w:t>
      </w:r>
      <w:r w:rsidR="004E59DF">
        <w:rPr>
          <w:rFonts w:hint="eastAsia"/>
        </w:rPr>
        <w:t>中像素取值在区间</w:t>
      </w:r>
      <w:r w:rsidR="004E59DF">
        <w:rPr>
          <w:rFonts w:hint="eastAsia"/>
        </w:rPr>
        <w:t>[0,1]</w:t>
      </w:r>
      <w:r w:rsidR="004E59DF">
        <w:rPr>
          <w:rFonts w:hint="eastAsia"/>
        </w:rPr>
        <w:t>之间，</w:t>
      </w:r>
      <w:r w:rsidR="004E59DF">
        <w:rPr>
          <w:rFonts w:hint="eastAsia"/>
        </w:rPr>
        <w:t>0</w:t>
      </w:r>
      <w:r w:rsidR="004E59DF">
        <w:rPr>
          <w:rFonts w:hint="eastAsia"/>
        </w:rPr>
        <w:t>代表纯黑，</w:t>
      </w:r>
      <w:r w:rsidR="004E59DF">
        <w:rPr>
          <w:rFonts w:hint="eastAsia"/>
        </w:rPr>
        <w:t>1</w:t>
      </w:r>
      <w:r w:rsidR="004E59DF">
        <w:rPr>
          <w:rFonts w:hint="eastAsia"/>
        </w:rPr>
        <w:t>代表纯白。参数</w:t>
      </w:r>
      <w:r w:rsidR="004E59DF">
        <w:rPr>
          <w:rFonts w:hint="eastAsia"/>
        </w:rPr>
        <w:t>Amin</w:t>
      </w:r>
      <w:r w:rsidR="004E59DF">
        <w:rPr>
          <w:rFonts w:hint="eastAsia"/>
        </w:rPr>
        <w:t>和</w:t>
      </w:r>
      <w:r w:rsidR="004E59DF">
        <w:rPr>
          <w:rFonts w:hint="eastAsia"/>
        </w:rPr>
        <w:t>Amax</w:t>
      </w:r>
      <w:r w:rsidR="004E59DF">
        <w:rPr>
          <w:rFonts w:hint="eastAsia"/>
        </w:rPr>
        <w:t>的存在使得</w:t>
      </w:r>
      <w:r w:rsidR="004E59DF">
        <w:rPr>
          <w:rFonts w:hint="eastAsia"/>
        </w:rPr>
        <w:t>A</w:t>
      </w:r>
      <w:r w:rsidR="004E59DF">
        <w:rPr>
          <w:rFonts w:hint="eastAsia"/>
        </w:rPr>
        <w:t>中所有小于等于</w:t>
      </w:r>
      <w:r w:rsidR="004E59DF">
        <w:rPr>
          <w:rFonts w:hint="eastAsia"/>
        </w:rPr>
        <w:t>Amin</w:t>
      </w:r>
      <w:r w:rsidR="004E59DF">
        <w:rPr>
          <w:rFonts w:hint="eastAsia"/>
        </w:rPr>
        <w:t>值的</w:t>
      </w:r>
      <w:proofErr w:type="gramStart"/>
      <w:r w:rsidR="004E59DF">
        <w:rPr>
          <w:rFonts w:hint="eastAsia"/>
        </w:rPr>
        <w:t>像素值变成</w:t>
      </w:r>
      <w:proofErr w:type="gramEnd"/>
      <w:r w:rsidR="004E59DF">
        <w:rPr>
          <w:rFonts w:hint="eastAsia"/>
        </w:rPr>
        <w:t>0</w:t>
      </w:r>
      <w:r w:rsidR="004E59DF">
        <w:rPr>
          <w:rFonts w:hint="eastAsia"/>
        </w:rPr>
        <w:t>，所有大于等于</w:t>
      </w:r>
      <w:r w:rsidR="004E59DF">
        <w:rPr>
          <w:rFonts w:hint="eastAsia"/>
        </w:rPr>
        <w:t>Amax</w:t>
      </w:r>
      <w:r w:rsidR="004E59DF">
        <w:rPr>
          <w:rFonts w:hint="eastAsia"/>
        </w:rPr>
        <w:t>的</w:t>
      </w:r>
      <w:proofErr w:type="gramStart"/>
      <w:r w:rsidR="004E59DF">
        <w:rPr>
          <w:rFonts w:hint="eastAsia"/>
        </w:rPr>
        <w:t>像素值变成</w:t>
      </w:r>
      <w:proofErr w:type="gramEnd"/>
      <w:r w:rsidR="004E59DF">
        <w:rPr>
          <w:rFonts w:hint="eastAsia"/>
        </w:rPr>
        <w:t>1</w:t>
      </w:r>
      <w:r w:rsidR="004E59DF">
        <w:rPr>
          <w:rFonts w:hint="eastAsia"/>
        </w:rPr>
        <w:t>。如果不显式给出</w:t>
      </w:r>
      <w:r w:rsidR="004E59DF">
        <w:rPr>
          <w:rFonts w:hint="eastAsia"/>
        </w:rPr>
        <w:t>Amax</w:t>
      </w:r>
      <w:r w:rsidR="004E59DF">
        <w:rPr>
          <w:rFonts w:hint="eastAsia"/>
        </w:rPr>
        <w:t>和</w:t>
      </w:r>
      <w:r w:rsidR="004E59DF">
        <w:rPr>
          <w:rFonts w:hint="eastAsia"/>
        </w:rPr>
        <w:t>Amin</w:t>
      </w:r>
      <w:r w:rsidR="004E59DF">
        <w:rPr>
          <w:rFonts w:hint="eastAsia"/>
        </w:rPr>
        <w:t>，如</w:t>
      </w:r>
      <w:r w:rsidR="007354EB">
        <w:t>G=</w:t>
      </w:r>
      <w:r w:rsidR="004E59DF">
        <w:t>mat2gray(A)</w:t>
      </w:r>
      <w:r w:rsidR="004E59DF">
        <w:rPr>
          <w:rFonts w:hint="eastAsia"/>
        </w:rPr>
        <w:t>，则</w:t>
      </w:r>
      <w:r w:rsidR="004E59DF">
        <w:rPr>
          <w:rFonts w:hint="eastAsia"/>
        </w:rPr>
        <w:t>Amax</w:t>
      </w:r>
      <w:r w:rsidR="004E59DF">
        <w:rPr>
          <w:rFonts w:hint="eastAsia"/>
        </w:rPr>
        <w:t>和</w:t>
      </w:r>
      <w:r w:rsidR="004E59DF">
        <w:rPr>
          <w:rFonts w:hint="eastAsia"/>
        </w:rPr>
        <w:t>Amin</w:t>
      </w:r>
      <w:r w:rsidR="004E59DF">
        <w:rPr>
          <w:rFonts w:hint="eastAsia"/>
        </w:rPr>
        <w:t>会被设置为</w:t>
      </w:r>
      <w:r w:rsidR="004E59DF">
        <w:rPr>
          <w:rFonts w:hint="eastAsia"/>
        </w:rPr>
        <w:t>A</w:t>
      </w:r>
      <w:r w:rsidR="004E59DF">
        <w:rPr>
          <w:rFonts w:hint="eastAsia"/>
        </w:rPr>
        <w:t>中实际最大和</w:t>
      </w:r>
      <w:r w:rsidR="004E59DF">
        <w:rPr>
          <w:rFonts w:hint="eastAsia"/>
        </w:rPr>
        <w:lastRenderedPageBreak/>
        <w:t>最小的像素值。</w:t>
      </w:r>
      <w:r w:rsidR="008769B0" w:rsidRPr="008769B0">
        <w:rPr>
          <w:rFonts w:hint="eastAsia"/>
          <w:b/>
          <w:color w:val="FF0000"/>
        </w:rPr>
        <w:t>运行下面的程序段，把运行结果贴在下面：</w:t>
      </w:r>
    </w:p>
    <w:p w14:paraId="2559EA58" w14:textId="77777777" w:rsidR="00A77F8F" w:rsidRDefault="00A77F8F" w:rsidP="00987144">
      <w:pPr>
        <w:widowControl/>
        <w:spacing w:line="360" w:lineRule="auto"/>
        <w:jc w:val="center"/>
        <w:rPr>
          <w:rFonts w:eastAsia="等线" w:cs="+mn-cs"/>
          <w:bCs/>
          <w:color w:val="000000"/>
          <w:kern w:val="24"/>
          <w:position w:val="1"/>
          <w:sz w:val="28"/>
          <w:szCs w:val="64"/>
        </w:rPr>
      </w:pPr>
      <w:r>
        <w:rPr>
          <w:noProof/>
        </w:rPr>
        <w:drawing>
          <wp:inline distT="0" distB="0" distL="0" distR="0" wp14:anchorId="049C8CB4" wp14:editId="04CE7C35">
            <wp:extent cx="1874018" cy="102088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103" cy="103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FF39" w14:textId="2D0CB521" w:rsidR="00987144" w:rsidRDefault="003F1204" w:rsidP="00987144">
      <w:pPr>
        <w:pStyle w:val="afb"/>
        <w:rPr>
          <w:rFonts w:hint="eastAsia"/>
        </w:rPr>
      </w:pPr>
      <w:r>
        <w:rPr>
          <w:noProof/>
        </w:rPr>
        <w:drawing>
          <wp:inline distT="0" distB="0" distL="0" distR="0" wp14:anchorId="3C73D93A" wp14:editId="52BC1F5C">
            <wp:extent cx="4906370" cy="3830610"/>
            <wp:effectExtent l="0" t="0" r="8890" b="0"/>
            <wp:docPr id="313882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2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7263" cy="38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D6E7B" wp14:editId="615AED1C">
            <wp:extent cx="5029200" cy="3766025"/>
            <wp:effectExtent l="0" t="0" r="0" b="6350"/>
            <wp:docPr id="12409563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563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472" cy="378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12B3" w14:textId="3E6B0441" w:rsidR="003F1204" w:rsidRDefault="003F1204" w:rsidP="00987144">
      <w:pPr>
        <w:pStyle w:val="afb"/>
        <w:rPr>
          <w:rFonts w:hint="eastAsia"/>
        </w:rPr>
      </w:pPr>
    </w:p>
    <w:p w14:paraId="1A6EEB9A" w14:textId="77777777" w:rsidR="00987144" w:rsidRPr="00987144" w:rsidRDefault="00C32B36" w:rsidP="00987144">
      <w:pPr>
        <w:pStyle w:val="afb"/>
        <w:rPr>
          <w:rFonts w:hint="eastAsia"/>
          <w:b/>
        </w:rPr>
      </w:pPr>
      <w:r>
        <w:rPr>
          <w:rFonts w:hint="eastAsia"/>
          <w:b/>
        </w:rPr>
        <w:t>四</w:t>
      </w:r>
      <w:r w:rsidR="00987144" w:rsidRPr="00987144">
        <w:rPr>
          <w:rFonts w:hint="eastAsia"/>
          <w:b/>
        </w:rPr>
        <w:t>、永远放在代码开头的</w:t>
      </w:r>
      <w:proofErr w:type="spellStart"/>
      <w:r w:rsidR="00987144" w:rsidRPr="00987144">
        <w:rPr>
          <w:rFonts w:hint="eastAsia"/>
          <w:b/>
        </w:rPr>
        <w:t>clear,clc,close</w:t>
      </w:r>
      <w:proofErr w:type="spellEnd"/>
      <w:r w:rsidR="00987144" w:rsidRPr="00987144">
        <w:rPr>
          <w:rFonts w:hint="eastAsia"/>
          <w:b/>
        </w:rPr>
        <w:t xml:space="preserve"> all;</w:t>
      </w:r>
    </w:p>
    <w:p w14:paraId="2C5127C5" w14:textId="77777777" w:rsidR="00987144" w:rsidRPr="004E554C" w:rsidRDefault="00987144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为了给即将运行的代码一个干净的环境，一般会在代码开头加上这段命令。</w:t>
      </w:r>
    </w:p>
    <w:p w14:paraId="406F8C94" w14:textId="77777777" w:rsidR="00987144" w:rsidRPr="004E554C" w:rsidRDefault="00987144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（</w:t>
      </w:r>
      <w:r w:rsidRPr="004E554C">
        <w:rPr>
          <w:rFonts w:ascii="Times New Roman" w:eastAsia="宋体" w:hAnsi="Times New Roman" w:hint="eastAsia"/>
          <w:b/>
          <w:sz w:val="28"/>
        </w:rPr>
        <w:t>1</w:t>
      </w:r>
      <w:r w:rsidRPr="004E554C">
        <w:rPr>
          <w:rFonts w:ascii="Times New Roman" w:eastAsia="宋体" w:hAnsi="Times New Roman" w:hint="eastAsia"/>
          <w:b/>
          <w:sz w:val="28"/>
        </w:rPr>
        <w:t>）</w:t>
      </w:r>
      <w:r w:rsidRPr="004E554C">
        <w:rPr>
          <w:rFonts w:ascii="Times New Roman" w:eastAsia="宋体" w:hAnsi="Times New Roman" w:hint="eastAsia"/>
          <w:b/>
          <w:sz w:val="28"/>
        </w:rPr>
        <w:t xml:space="preserve">clear </w:t>
      </w:r>
      <w:r w:rsidRPr="004E554C">
        <w:rPr>
          <w:rFonts w:ascii="Times New Roman" w:eastAsia="宋体" w:hAnsi="Times New Roman" w:hint="eastAsia"/>
          <w:b/>
          <w:sz w:val="28"/>
        </w:rPr>
        <w:t>清除工作空间中的变量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有时候，我们会在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matlab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>中运行多个代码文件</w:t>
      </w:r>
      <w:r w:rsidRPr="004E554C">
        <w:rPr>
          <w:rFonts w:ascii="Times New Roman" w:eastAsia="宋体" w:hAnsi="Times New Roman" w:hint="eastAsia"/>
          <w:b/>
          <w:sz w:val="28"/>
        </w:rPr>
        <w:t>,</w:t>
      </w:r>
      <w:r w:rsidRPr="004E554C">
        <w:rPr>
          <w:rFonts w:ascii="Times New Roman" w:eastAsia="宋体" w:hAnsi="Times New Roman" w:hint="eastAsia"/>
          <w:b/>
          <w:sz w:val="28"/>
        </w:rPr>
        <w:t>如果两个代码文件中有同名变量，那么会造成干扰但如果在运行时，清除掉之前运行的变量，就不会有这种干扰存在。</w:t>
      </w:r>
    </w:p>
    <w:p w14:paraId="1270E5B5" w14:textId="77777777" w:rsidR="00987144" w:rsidRPr="004E554C" w:rsidRDefault="00987144" w:rsidP="00987144">
      <w:pPr>
        <w:pStyle w:val="afb"/>
        <w:rPr>
          <w:rFonts w:ascii="Times New Roman" w:eastAsia="宋体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>（</w:t>
      </w:r>
      <w:r w:rsidRPr="004E554C">
        <w:rPr>
          <w:rFonts w:ascii="Times New Roman" w:eastAsia="宋体" w:hAnsi="Times New Roman" w:hint="eastAsia"/>
          <w:b/>
          <w:sz w:val="28"/>
        </w:rPr>
        <w:t>2</w:t>
      </w:r>
      <w:r w:rsidRPr="004E554C">
        <w:rPr>
          <w:rFonts w:ascii="Times New Roman" w:eastAsia="宋体" w:hAnsi="Times New Roman" w:hint="eastAsia"/>
          <w:b/>
          <w:sz w:val="28"/>
        </w:rPr>
        <w:t>）</w:t>
      </w:r>
      <w:proofErr w:type="spellStart"/>
      <w:r w:rsidRPr="004E554C">
        <w:rPr>
          <w:rFonts w:ascii="Times New Roman" w:eastAsia="宋体" w:hAnsi="Times New Roman" w:hint="eastAsia"/>
          <w:b/>
          <w:sz w:val="28"/>
        </w:rPr>
        <w:t>clc</w:t>
      </w:r>
      <w:proofErr w:type="spellEnd"/>
      <w:r w:rsidRPr="004E554C">
        <w:rPr>
          <w:rFonts w:ascii="Times New Roman" w:eastAsia="宋体" w:hAnsi="Times New Roman" w:hint="eastAsia"/>
          <w:b/>
          <w:sz w:val="28"/>
        </w:rPr>
        <w:t xml:space="preserve"> </w:t>
      </w:r>
      <w:r w:rsidRPr="004E554C">
        <w:rPr>
          <w:rFonts w:ascii="Times New Roman" w:eastAsia="宋体" w:hAnsi="Times New Roman" w:hint="eastAsia"/>
          <w:b/>
          <w:sz w:val="28"/>
        </w:rPr>
        <w:t>清除命令行窗口的输入。</w:t>
      </w:r>
    </w:p>
    <w:p w14:paraId="1D4C8B4F" w14:textId="5EDFBE4D" w:rsidR="007126AE" w:rsidRPr="003F1204" w:rsidRDefault="00987144" w:rsidP="003F1204">
      <w:pPr>
        <w:pStyle w:val="afb"/>
        <w:numPr>
          <w:ilvl w:val="0"/>
          <w:numId w:val="4"/>
        </w:numPr>
        <w:rPr>
          <w:rFonts w:ascii="Times New Roman" w:hAnsi="Times New Roman"/>
          <w:b/>
          <w:sz w:val="28"/>
        </w:rPr>
      </w:pPr>
      <w:r w:rsidRPr="004E554C">
        <w:rPr>
          <w:rFonts w:ascii="Times New Roman" w:eastAsia="宋体" w:hAnsi="Times New Roman" w:hint="eastAsia"/>
          <w:b/>
          <w:sz w:val="28"/>
        </w:rPr>
        <w:t xml:space="preserve">close al </w:t>
      </w:r>
      <w:r w:rsidRPr="004E554C">
        <w:rPr>
          <w:rFonts w:ascii="Times New Roman" w:eastAsia="宋体" w:hAnsi="Times New Roman" w:hint="eastAsia"/>
          <w:b/>
          <w:sz w:val="28"/>
        </w:rPr>
        <w:t>关闭所有的窗口。</w:t>
      </w:r>
    </w:p>
    <w:p w14:paraId="1C890B93" w14:textId="77777777" w:rsidR="007126AE" w:rsidRPr="007126AE" w:rsidRDefault="003921B4" w:rsidP="003921B4">
      <w:pPr>
        <w:pStyle w:val="afb"/>
        <w:outlineLvl w:val="0"/>
        <w:rPr>
          <w:rFonts w:hint="eastAsia"/>
          <w:b/>
        </w:rPr>
      </w:pPr>
      <w:r>
        <w:rPr>
          <w:rFonts w:hint="eastAsia"/>
          <w:b/>
        </w:rPr>
        <w:t>二、</w:t>
      </w:r>
      <w:r w:rsidR="007126AE" w:rsidRPr="007126AE">
        <w:rPr>
          <w:rFonts w:hint="eastAsia"/>
          <w:b/>
        </w:rPr>
        <w:t>图像的基本运算</w:t>
      </w:r>
    </w:p>
    <w:p w14:paraId="508DD0E1" w14:textId="77777777" w:rsidR="006C4B3A" w:rsidRPr="006C4B3A" w:rsidRDefault="007126AE" w:rsidP="006C4B3A">
      <w:pPr>
        <w:pStyle w:val="afb"/>
        <w:spacing w:line="360" w:lineRule="auto"/>
        <w:rPr>
          <w:rFonts w:eastAsia="宋体" w:hint="eastAsia"/>
          <w:b/>
          <w:bCs/>
          <w:sz w:val="28"/>
          <w:szCs w:val="22"/>
        </w:rPr>
      </w:pPr>
      <w:r>
        <w:rPr>
          <w:rFonts w:hint="eastAsia"/>
        </w:rPr>
        <w:t>1</w:t>
      </w:r>
      <w:r>
        <w:t>.</w:t>
      </w:r>
      <w:r w:rsidR="006C4B3A" w:rsidRPr="006C4B3A">
        <w:rPr>
          <w:rFonts w:eastAsia="宋体" w:hint="eastAsia"/>
          <w:b/>
          <w:bCs/>
          <w:sz w:val="28"/>
          <w:szCs w:val="22"/>
        </w:rPr>
        <w:t>用</w:t>
      </w:r>
      <w:proofErr w:type="spellStart"/>
      <w:r w:rsidR="006C4B3A" w:rsidRPr="006C4B3A">
        <w:rPr>
          <w:rFonts w:eastAsia="宋体" w:hint="eastAsia"/>
          <w:b/>
          <w:bCs/>
          <w:sz w:val="28"/>
          <w:szCs w:val="22"/>
        </w:rPr>
        <w:t>matlab</w:t>
      </w:r>
      <w:proofErr w:type="spellEnd"/>
      <w:r w:rsidR="006C4B3A" w:rsidRPr="006C4B3A">
        <w:rPr>
          <w:rFonts w:eastAsia="宋体" w:hint="eastAsia"/>
          <w:b/>
          <w:bCs/>
          <w:sz w:val="28"/>
          <w:szCs w:val="22"/>
        </w:rPr>
        <w:t>编程实现灰度的反转，设图像的灰度级为L，则图像的灰度反转可表示为：</w:t>
      </w:r>
    </w:p>
    <w:p w14:paraId="6B9336B4" w14:textId="77777777" w:rsidR="006C4B3A" w:rsidRPr="006C4B3A" w:rsidRDefault="006C4B3A" w:rsidP="006C4B3A">
      <w:pPr>
        <w:spacing w:line="360" w:lineRule="auto"/>
        <w:ind w:left="119"/>
        <w:jc w:val="center"/>
        <w:rPr>
          <w:rFonts w:eastAsia="宋体"/>
          <w:b/>
          <w:bCs/>
          <w:color w:val="000000" w:themeColor="text1"/>
          <w:position w:val="-10"/>
          <w:sz w:val="28"/>
          <w:szCs w:val="22"/>
        </w:rPr>
      </w:pPr>
      <w:r w:rsidRPr="006C4B3A">
        <w:rPr>
          <w:rFonts w:eastAsia="宋体"/>
          <w:b/>
          <w:bCs/>
          <w:color w:val="000000" w:themeColor="text1"/>
          <w:position w:val="-10"/>
          <w:sz w:val="40"/>
          <w:szCs w:val="32"/>
        </w:rPr>
        <w:object w:dxaOrig="3841" w:dyaOrig="624" w14:anchorId="007FB4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55pt;height:25.25pt" o:ole="">
            <v:imagedata r:id="rId17" o:title=""/>
            <o:lock v:ext="edit" aspectratio="f"/>
          </v:shape>
          <o:OLEObject Type="Embed" ProgID="Equation.DSMT4" ShapeID="_x0000_i1025" DrawAspect="Content" ObjectID="_1805722269" r:id="rId18"/>
        </w:object>
      </w:r>
    </w:p>
    <w:p w14:paraId="09A697F9" w14:textId="77777777" w:rsidR="006C4B3A" w:rsidRPr="006C4B3A" w:rsidRDefault="006C4B3A" w:rsidP="006C4B3A">
      <w:pPr>
        <w:spacing w:line="360" w:lineRule="auto"/>
        <w:ind w:left="119"/>
        <w:rPr>
          <w:rFonts w:eastAsia="宋体"/>
          <w:b/>
          <w:bCs/>
          <w:color w:val="000000" w:themeColor="text1"/>
          <w:position w:val="-10"/>
          <w:sz w:val="28"/>
          <w:szCs w:val="22"/>
        </w:rPr>
      </w:pPr>
      <w:r w:rsidRPr="006C4B3A">
        <w:rPr>
          <w:rFonts w:eastAsia="宋体" w:hint="eastAsia"/>
          <w:b/>
          <w:bCs/>
          <w:color w:val="000000" w:themeColor="text1"/>
          <w:position w:val="-10"/>
          <w:sz w:val="28"/>
          <w:szCs w:val="22"/>
        </w:rPr>
        <w:t>把反转前后的结果显示在一个窗口中。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C4B3A" w:rsidRPr="006C4B3A" w14:paraId="2154DCAC" w14:textId="77777777" w:rsidTr="00F86BEC">
        <w:tc>
          <w:tcPr>
            <w:tcW w:w="9060" w:type="dxa"/>
          </w:tcPr>
          <w:p w14:paraId="5720D33E" w14:textId="77777777" w:rsidR="006C4B3A" w:rsidRPr="006C4B3A" w:rsidRDefault="006C4B3A" w:rsidP="006C4B3A">
            <w:pPr>
              <w:ind w:firstLine="480"/>
              <w:rPr>
                <w:rFonts w:eastAsia="宋体"/>
                <w:color w:val="4F4F4F"/>
              </w:rPr>
            </w:pPr>
            <w:r w:rsidRPr="006C4B3A">
              <w:rPr>
                <w:rFonts w:eastAsia="宋体" w:hint="eastAsia"/>
                <w:szCs w:val="24"/>
              </w:rPr>
              <w:lastRenderedPageBreak/>
              <w:t>请将实验代码贴在此处：</w:t>
            </w:r>
          </w:p>
        </w:tc>
      </w:tr>
      <w:tr w:rsidR="006C4B3A" w:rsidRPr="006C4B3A" w14:paraId="2560D802" w14:textId="77777777" w:rsidTr="00F86BEC">
        <w:tc>
          <w:tcPr>
            <w:tcW w:w="9060" w:type="dxa"/>
          </w:tcPr>
          <w:p w14:paraId="66D2BB9D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clear;clc</w:t>
            </w:r>
            <w:proofErr w:type="gram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>;close</w:t>
            </w:r>
            <w:proofErr w:type="spell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3F1204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3F1204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3D7476C3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 xml:space="preserve">f = </w:t>
            </w:r>
            <w:proofErr w:type="spell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F1204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"football.jpg"</w:t>
            </w:r>
            <w:r w:rsidRPr="003F1204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7FCF2ED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1.</w:t>
            </w: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图像反转</w:t>
            </w:r>
          </w:p>
          <w:p w14:paraId="7E005100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g = im2gray(f);</w:t>
            </w:r>
          </w:p>
          <w:p w14:paraId="6D306435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g1 = 255-g;</w:t>
            </w:r>
          </w:p>
          <w:p w14:paraId="74814527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figure</w:t>
            </w:r>
          </w:p>
          <w:p w14:paraId="1E46EBC5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subplot(121</w:t>
            </w:r>
            <w:proofErr w:type="gram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>(g);</w:t>
            </w:r>
          </w:p>
          <w:p w14:paraId="28B0E57E" w14:textId="30EAAD96" w:rsidR="006C4B3A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subplot(122</w:t>
            </w:r>
            <w:proofErr w:type="gram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>(g1);</w:t>
            </w:r>
          </w:p>
        </w:tc>
      </w:tr>
      <w:tr w:rsidR="006C4B3A" w:rsidRPr="006C4B3A" w14:paraId="621D7D36" w14:textId="77777777" w:rsidTr="00F86BEC">
        <w:tc>
          <w:tcPr>
            <w:tcW w:w="9060" w:type="dxa"/>
          </w:tcPr>
          <w:p w14:paraId="0F4B9846" w14:textId="77777777" w:rsidR="006C4B3A" w:rsidRPr="006C4B3A" w:rsidRDefault="006C4B3A" w:rsidP="006C4B3A">
            <w:pPr>
              <w:ind w:firstLine="480"/>
              <w:rPr>
                <w:rFonts w:eastAsia="宋体"/>
                <w:color w:val="4F4F4F"/>
              </w:rPr>
            </w:pPr>
            <w:r w:rsidRPr="006C4B3A">
              <w:rPr>
                <w:rFonts w:eastAsia="宋体" w:hint="eastAsia"/>
                <w:szCs w:val="24"/>
              </w:rPr>
              <w:t>请将运行结果贴在此处：</w:t>
            </w:r>
          </w:p>
        </w:tc>
      </w:tr>
      <w:tr w:rsidR="006C4B3A" w:rsidRPr="006C4B3A" w14:paraId="2591476F" w14:textId="77777777" w:rsidTr="00F86BEC">
        <w:tc>
          <w:tcPr>
            <w:tcW w:w="9060" w:type="dxa"/>
          </w:tcPr>
          <w:p w14:paraId="64D0491A" w14:textId="6258E2FE" w:rsidR="006C4B3A" w:rsidRPr="006C4B3A" w:rsidRDefault="003F1204" w:rsidP="003F1204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1E712A40" wp14:editId="766E94AA">
                  <wp:extent cx="5334140" cy="4463260"/>
                  <wp:effectExtent l="0" t="0" r="0" b="0"/>
                  <wp:docPr id="14564193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4193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6E30C2" w14:textId="77777777" w:rsidR="007126AE" w:rsidRPr="007126AE" w:rsidRDefault="006C4B3A" w:rsidP="007126AE">
      <w:pPr>
        <w:spacing w:line="360" w:lineRule="auto"/>
        <w:rPr>
          <w:rFonts w:eastAsia="宋体"/>
          <w:b/>
          <w:bCs/>
          <w:color w:val="000000" w:themeColor="text1"/>
          <w:sz w:val="28"/>
          <w:szCs w:val="22"/>
        </w:rPr>
      </w:pPr>
      <w:r>
        <w:rPr>
          <w:rFonts w:eastAsia="宋体" w:hint="eastAsia"/>
          <w:b/>
          <w:bCs/>
          <w:color w:val="000000" w:themeColor="text1"/>
          <w:sz w:val="28"/>
          <w:szCs w:val="22"/>
        </w:rPr>
        <w:t>2</w:t>
      </w:r>
      <w:r>
        <w:rPr>
          <w:rFonts w:eastAsia="宋体"/>
          <w:b/>
          <w:bCs/>
          <w:color w:val="000000" w:themeColor="text1"/>
          <w:sz w:val="28"/>
          <w:szCs w:val="22"/>
        </w:rPr>
        <w:t>.</w:t>
      </w:r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用</w:t>
      </w:r>
      <w:proofErr w:type="spellStart"/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matlab</w:t>
      </w:r>
      <w:proofErr w:type="spellEnd"/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编程实现对图像</w:t>
      </w:r>
      <w:proofErr w:type="gramStart"/>
      <w:r w:rsidR="007126AE" w:rsidRPr="007126AE">
        <w:rPr>
          <w:rFonts w:eastAsia="宋体"/>
          <w:b/>
          <w:bCs/>
          <w:color w:val="000000" w:themeColor="text1"/>
          <w:sz w:val="28"/>
          <w:szCs w:val="22"/>
        </w:rPr>
        <w:t>’</w:t>
      </w:r>
      <w:proofErr w:type="spellStart"/>
      <w:proofErr w:type="gramEnd"/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DFT.tif</w:t>
      </w:r>
      <w:proofErr w:type="spellEnd"/>
      <w:proofErr w:type="gramStart"/>
      <w:r w:rsidR="007126AE" w:rsidRPr="007126AE">
        <w:rPr>
          <w:rFonts w:eastAsia="宋体"/>
          <w:b/>
          <w:bCs/>
          <w:color w:val="000000" w:themeColor="text1"/>
          <w:sz w:val="28"/>
          <w:szCs w:val="22"/>
        </w:rPr>
        <w:t>’</w:t>
      </w:r>
      <w:proofErr w:type="gramEnd"/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进行对数变换，对原图像</w:t>
      </w:r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f(</w:t>
      </w:r>
      <w:proofErr w:type="spellStart"/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x,y</w:t>
      </w:r>
      <w:proofErr w:type="spellEnd"/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)</w:t>
      </w:r>
      <w:r w:rsidR="007126AE" w:rsidRPr="007126AE">
        <w:rPr>
          <w:rFonts w:eastAsia="宋体" w:hint="eastAsia"/>
          <w:b/>
          <w:bCs/>
          <w:color w:val="000000" w:themeColor="text1"/>
          <w:sz w:val="28"/>
          <w:szCs w:val="22"/>
        </w:rPr>
        <w:t>进行对数变换的解析式可表示为：</w:t>
      </w:r>
    </w:p>
    <w:p w14:paraId="0B516E9A" w14:textId="77777777" w:rsidR="007126AE" w:rsidRPr="007126AE" w:rsidRDefault="004E554C" w:rsidP="007126AE">
      <w:pPr>
        <w:spacing w:line="360" w:lineRule="auto"/>
        <w:ind w:left="119"/>
        <w:jc w:val="center"/>
        <w:rPr>
          <w:rFonts w:eastAsia="宋体"/>
          <w:b/>
          <w:bCs/>
          <w:color w:val="000000" w:themeColor="text1"/>
          <w:position w:val="-10"/>
          <w:sz w:val="28"/>
          <w:szCs w:val="22"/>
        </w:rPr>
      </w:pPr>
      <w:r w:rsidRPr="007126AE">
        <w:rPr>
          <w:rFonts w:eastAsia="宋体"/>
          <w:b/>
          <w:bCs/>
          <w:color w:val="000000" w:themeColor="text1"/>
          <w:position w:val="-10"/>
          <w:sz w:val="28"/>
          <w:szCs w:val="22"/>
        </w:rPr>
        <w:object w:dxaOrig="4447" w:dyaOrig="742" w14:anchorId="3E3001A8">
          <v:shape id="_x0000_i1026" type="#_x0000_t75" style="width:217.6pt;height:22.05pt" o:ole="">
            <v:imagedata r:id="rId20" o:title=""/>
            <o:lock v:ext="edit" aspectratio="f"/>
          </v:shape>
          <o:OLEObject Type="Embed" ProgID="Equation.DSMT4" ShapeID="_x0000_i1026" DrawAspect="Content" ObjectID="_1805722270" r:id="rId21"/>
        </w:object>
      </w:r>
    </w:p>
    <w:p w14:paraId="4E0CC18B" w14:textId="77777777" w:rsidR="007126AE" w:rsidRDefault="007126AE" w:rsidP="007126AE">
      <w:pPr>
        <w:pStyle w:val="afb"/>
        <w:rPr>
          <w:rFonts w:hint="eastAsia"/>
        </w:rPr>
      </w:pPr>
      <w:r w:rsidRPr="007126AE">
        <w:rPr>
          <w:rFonts w:ascii="Times New Roman" w:eastAsia="宋体" w:hAnsi="Times New Roman" w:hint="eastAsia"/>
          <w:b/>
          <w:bCs/>
          <w:color w:val="auto"/>
          <w:position w:val="-10"/>
          <w:sz w:val="28"/>
          <w:szCs w:val="22"/>
        </w:rPr>
        <w:t>需要</w:t>
      </w:r>
      <w:r w:rsidRPr="007126AE">
        <w:rPr>
          <w:rFonts w:ascii="Times New Roman" w:eastAsia="宋体" w:hAnsi="Times New Roman" w:hint="eastAsia"/>
          <w:b/>
          <w:bCs/>
          <w:color w:val="FF0000"/>
          <w:position w:val="-10"/>
          <w:sz w:val="28"/>
          <w:szCs w:val="22"/>
        </w:rPr>
        <w:t>注意</w:t>
      </w:r>
      <w:r w:rsidRPr="007126AE">
        <w:rPr>
          <w:rFonts w:ascii="Times New Roman" w:eastAsia="宋体" w:hAnsi="Times New Roman" w:hint="eastAsia"/>
          <w:b/>
          <w:bCs/>
          <w:color w:val="auto"/>
          <w:position w:val="-10"/>
          <w:sz w:val="28"/>
          <w:szCs w:val="22"/>
        </w:rPr>
        <w:t>的是：要先把图像的数据类型转换成</w:t>
      </w:r>
      <w:r w:rsidRPr="007126AE">
        <w:rPr>
          <w:rFonts w:ascii="Times New Roman" w:eastAsia="宋体" w:hAnsi="Times New Roman" w:hint="eastAsia"/>
          <w:b/>
          <w:bCs/>
          <w:color w:val="auto"/>
          <w:position w:val="-10"/>
          <w:sz w:val="28"/>
          <w:szCs w:val="22"/>
        </w:rPr>
        <w:t>double</w:t>
      </w:r>
      <w:r w:rsidRPr="007126AE">
        <w:rPr>
          <w:rFonts w:ascii="Times New Roman" w:eastAsia="宋体" w:hAnsi="Times New Roman" w:hint="eastAsia"/>
          <w:b/>
          <w:bCs/>
          <w:color w:val="auto"/>
          <w:position w:val="-10"/>
          <w:sz w:val="28"/>
          <w:szCs w:val="22"/>
        </w:rPr>
        <w:t>型，再去</w:t>
      </w:r>
      <w:proofErr w:type="gramStart"/>
      <w:r w:rsidRPr="007126AE">
        <w:rPr>
          <w:rFonts w:ascii="Times New Roman" w:eastAsia="宋体" w:hAnsi="Times New Roman" w:hint="eastAsia"/>
          <w:b/>
          <w:bCs/>
          <w:color w:val="auto"/>
          <w:position w:val="-10"/>
          <w:sz w:val="28"/>
          <w:szCs w:val="22"/>
        </w:rPr>
        <w:t>做对</w:t>
      </w:r>
      <w:proofErr w:type="gramEnd"/>
      <w:r w:rsidRPr="007126AE">
        <w:rPr>
          <w:rFonts w:ascii="Times New Roman" w:eastAsia="宋体" w:hAnsi="Times New Roman" w:hint="eastAsia"/>
          <w:b/>
          <w:bCs/>
          <w:color w:val="auto"/>
          <w:position w:val="-10"/>
          <w:sz w:val="28"/>
          <w:szCs w:val="22"/>
        </w:rPr>
        <w:t>数变换。把对数变换前后的结果显示再一个窗口中。</w:t>
      </w:r>
    </w:p>
    <w:tbl>
      <w:tblPr>
        <w:tblStyle w:val="16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126AE" w:rsidRPr="007126AE" w14:paraId="2662C2A9" w14:textId="77777777" w:rsidTr="002D5649">
        <w:tc>
          <w:tcPr>
            <w:tcW w:w="9060" w:type="dxa"/>
          </w:tcPr>
          <w:p w14:paraId="5A69C2CB" w14:textId="77777777" w:rsidR="007126AE" w:rsidRPr="007126AE" w:rsidRDefault="007126AE" w:rsidP="007126AE">
            <w:pPr>
              <w:ind w:firstLine="480"/>
              <w:rPr>
                <w:rFonts w:eastAsia="宋体"/>
                <w:color w:val="4F4F4F"/>
              </w:rPr>
            </w:pPr>
            <w:r w:rsidRPr="007126AE">
              <w:rPr>
                <w:rFonts w:eastAsia="宋体" w:hint="eastAsia"/>
                <w:szCs w:val="24"/>
              </w:rPr>
              <w:t>请将实验代码贴在此处：</w:t>
            </w:r>
          </w:p>
        </w:tc>
      </w:tr>
      <w:tr w:rsidR="007126AE" w:rsidRPr="007126AE" w14:paraId="6E626439" w14:textId="77777777" w:rsidTr="002D5649">
        <w:tc>
          <w:tcPr>
            <w:tcW w:w="9060" w:type="dxa"/>
          </w:tcPr>
          <w:p w14:paraId="4C05EA9A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2.</w:t>
            </w: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对数变换</w:t>
            </w:r>
          </w:p>
          <w:p w14:paraId="1A05F45C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f2 = </w:t>
            </w:r>
            <w:proofErr w:type="spell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3F1204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3F1204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DFT.tif</w:t>
            </w:r>
            <w:proofErr w:type="spellEnd"/>
            <w:r w:rsidRPr="003F1204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3F1204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17C1BCD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c = 1.0;</w:t>
            </w:r>
          </w:p>
          <w:p w14:paraId="41437205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%mat2gray</w:t>
            </w: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将数据缩放到</w:t>
            </w: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0-1,</w:t>
            </w: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直接使用</w:t>
            </w:r>
            <w:proofErr w:type="spellStart"/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imshow</w:t>
            </w:r>
            <w:proofErr w:type="spellEnd"/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只会显示</w:t>
            </w: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0-1</w:t>
            </w:r>
            <w:r w:rsidRPr="003F1204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之间的像素</w:t>
            </w:r>
          </w:p>
          <w:p w14:paraId="537A0F0B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g2 = mat2gray(c*log(1+double(f2)));</w:t>
            </w:r>
          </w:p>
          <w:p w14:paraId="0CA0020D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figure</w:t>
            </w:r>
          </w:p>
          <w:p w14:paraId="717B5328" w14:textId="77777777" w:rsidR="003F1204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subplot(121</w:t>
            </w:r>
            <w:proofErr w:type="gram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>(f2);</w:t>
            </w:r>
          </w:p>
          <w:p w14:paraId="51CE3209" w14:textId="0B451617" w:rsidR="007126AE" w:rsidRPr="003F1204" w:rsidRDefault="003F1204" w:rsidP="003F1204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3F1204">
              <w:rPr>
                <w:rFonts w:ascii="Consolas" w:eastAsia="宋体" w:hAnsi="Consolas" w:cs="宋体"/>
                <w:kern w:val="0"/>
                <w:sz w:val="20"/>
              </w:rPr>
              <w:t>subplot(122</w:t>
            </w:r>
            <w:proofErr w:type="gram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3F1204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3F1204">
              <w:rPr>
                <w:rFonts w:ascii="Consolas" w:eastAsia="宋体" w:hAnsi="Consolas" w:cs="宋体"/>
                <w:kern w:val="0"/>
                <w:sz w:val="20"/>
              </w:rPr>
              <w:t>(g2);</w:t>
            </w:r>
          </w:p>
        </w:tc>
      </w:tr>
      <w:tr w:rsidR="007126AE" w:rsidRPr="007126AE" w14:paraId="0FD29F8D" w14:textId="77777777" w:rsidTr="002D5649">
        <w:tc>
          <w:tcPr>
            <w:tcW w:w="9060" w:type="dxa"/>
          </w:tcPr>
          <w:p w14:paraId="4FABE08F" w14:textId="77777777" w:rsidR="007126AE" w:rsidRPr="007126AE" w:rsidRDefault="007126AE" w:rsidP="007126AE">
            <w:pPr>
              <w:ind w:firstLine="480"/>
              <w:rPr>
                <w:rFonts w:eastAsia="宋体"/>
                <w:color w:val="4F4F4F"/>
              </w:rPr>
            </w:pPr>
            <w:r w:rsidRPr="007126AE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7126AE" w:rsidRPr="007126AE" w14:paraId="6FF4E34D" w14:textId="77777777" w:rsidTr="002D5649">
        <w:tc>
          <w:tcPr>
            <w:tcW w:w="9060" w:type="dxa"/>
          </w:tcPr>
          <w:p w14:paraId="41F50606" w14:textId="3B9E438C" w:rsidR="007126AE" w:rsidRPr="007126AE" w:rsidRDefault="003F1204" w:rsidP="003F1204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67D09A24" wp14:editId="48B650FC">
                  <wp:extent cx="5334140" cy="4463260"/>
                  <wp:effectExtent l="0" t="0" r="0" b="0"/>
                  <wp:docPr id="10022243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22435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0F9FC" w14:textId="77777777" w:rsidR="007126AE" w:rsidRPr="004E554C" w:rsidRDefault="006C4B3A" w:rsidP="00987144">
      <w:pPr>
        <w:pStyle w:val="afb"/>
        <w:rPr>
          <w:rFonts w:ascii="Times New Roman" w:eastAsia="宋体" w:hAnsi="Times New Roman"/>
          <w:b/>
          <w:bCs/>
          <w:sz w:val="28"/>
          <w:szCs w:val="22"/>
        </w:rPr>
      </w:pPr>
      <w:r w:rsidRPr="004E554C">
        <w:rPr>
          <w:b/>
        </w:rPr>
        <w:t>3</w:t>
      </w:r>
      <w:r w:rsidR="007126AE" w:rsidRPr="004E554C">
        <w:rPr>
          <w:b/>
        </w:rPr>
        <w:t>.</w:t>
      </w:r>
      <w:r w:rsidR="007126AE" w:rsidRPr="004E554C">
        <w:rPr>
          <w:rFonts w:ascii="Times New Roman" w:eastAsia="宋体" w:hAnsi="Times New Roman" w:hint="eastAsia"/>
          <w:b/>
          <w:bCs/>
          <w:sz w:val="28"/>
          <w:szCs w:val="22"/>
        </w:rPr>
        <w:t>使用</w:t>
      </w:r>
      <w:proofErr w:type="spellStart"/>
      <w:r w:rsidR="007126AE" w:rsidRPr="004E554C">
        <w:rPr>
          <w:rFonts w:ascii="Times New Roman" w:eastAsia="宋体" w:hAnsi="Times New Roman" w:hint="eastAsia"/>
          <w:b/>
          <w:bCs/>
          <w:sz w:val="28"/>
          <w:szCs w:val="22"/>
        </w:rPr>
        <w:t>imnoise</w:t>
      </w:r>
      <w:proofErr w:type="spellEnd"/>
      <w:r w:rsidR="007126AE" w:rsidRPr="004E554C">
        <w:rPr>
          <w:rFonts w:ascii="Times New Roman" w:eastAsia="宋体" w:hAnsi="Times New Roman" w:hint="eastAsia"/>
          <w:b/>
          <w:bCs/>
          <w:sz w:val="28"/>
          <w:szCs w:val="22"/>
        </w:rPr>
        <w:t>函数给一幅图像添加高斯噪声，然后使用加法运算消除这幅图像的附加噪声。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126AE" w:rsidRPr="007126AE" w14:paraId="726ADC92" w14:textId="77777777" w:rsidTr="002D5649">
        <w:tc>
          <w:tcPr>
            <w:tcW w:w="9060" w:type="dxa"/>
          </w:tcPr>
          <w:p w14:paraId="2642F983" w14:textId="77777777" w:rsidR="007126AE" w:rsidRPr="007126AE" w:rsidRDefault="007126AE" w:rsidP="007126AE">
            <w:pPr>
              <w:ind w:firstLine="480"/>
              <w:rPr>
                <w:rFonts w:eastAsia="宋体"/>
                <w:color w:val="4F4F4F"/>
              </w:rPr>
            </w:pPr>
            <w:r w:rsidRPr="007126AE">
              <w:rPr>
                <w:rFonts w:eastAsia="宋体" w:hint="eastAsia"/>
                <w:szCs w:val="24"/>
              </w:rPr>
              <w:t>请将实验代码贴在此处：</w:t>
            </w:r>
          </w:p>
        </w:tc>
      </w:tr>
      <w:tr w:rsidR="007126AE" w:rsidRPr="007126AE" w14:paraId="6CA30D89" w14:textId="77777777" w:rsidTr="002D5649">
        <w:tc>
          <w:tcPr>
            <w:tcW w:w="9060" w:type="dxa"/>
          </w:tcPr>
          <w:p w14:paraId="4AFB5535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3.</w:t>
            </w:r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消除加性噪声</w:t>
            </w:r>
          </w:p>
          <w:p w14:paraId="2700AA26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clear;clc</w:t>
            </w:r>
            <w:proofErr w:type="gram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;close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5F8C29C0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F2AA290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rgb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proofErr w:type="spellStart"/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eight.tif</w:t>
            </w:r>
            <w:proofErr w:type="spellEnd"/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1AB32CC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FC896B2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A = </w:t>
            </w:r>
            <w:proofErr w:type="spellStart"/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imnoise</w:t>
            </w:r>
            <w:proofErr w:type="spellEnd"/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(rgb,'gaussian',0,0.05);</w:t>
            </w:r>
          </w:p>
          <w:p w14:paraId="2D4A1BA8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I = im2double(zeros(size(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rgb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)));</w:t>
            </w:r>
          </w:p>
          <w:p w14:paraId="0F13D294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M = 100;</w:t>
            </w:r>
          </w:p>
          <w:p w14:paraId="06822361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rgb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= im2double(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rgb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993E8C6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color w:val="0E00FF"/>
                <w:kern w:val="0"/>
                <w:sz w:val="20"/>
              </w:rPr>
              <w:lastRenderedPageBreak/>
              <w:t xml:space="preserve">for 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= 1:M</w:t>
            </w:r>
          </w:p>
          <w:p w14:paraId="4A55D809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   A = 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imnoise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(rgb,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"gaussian"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,0,0.05);</w:t>
            </w:r>
          </w:p>
          <w:p w14:paraId="5A4D9E85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   I = 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imadd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I,A</w:t>
            </w:r>
            <w:proofErr w:type="gram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EC73891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6BD21439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avg_A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= I/M;</w:t>
            </w:r>
          </w:p>
          <w:p w14:paraId="755ED127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figure</w:t>
            </w:r>
          </w:p>
          <w:p w14:paraId="518ACE83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subplot(121</w:t>
            </w:r>
            <w:proofErr w:type="gram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(A);</w:t>
            </w:r>
          </w:p>
          <w:p w14:paraId="3D226C57" w14:textId="6484AFDC" w:rsidR="007126AE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subplot(122</w:t>
            </w:r>
            <w:proofErr w:type="gram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avg_A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7126AE" w:rsidRPr="007126AE" w14:paraId="4C708B96" w14:textId="77777777" w:rsidTr="002D5649">
        <w:tc>
          <w:tcPr>
            <w:tcW w:w="9060" w:type="dxa"/>
          </w:tcPr>
          <w:p w14:paraId="464B28FF" w14:textId="77777777" w:rsidR="007126AE" w:rsidRPr="007126AE" w:rsidRDefault="007126AE" w:rsidP="007126AE">
            <w:pPr>
              <w:ind w:firstLine="480"/>
              <w:rPr>
                <w:rFonts w:eastAsia="宋体"/>
                <w:color w:val="4F4F4F"/>
              </w:rPr>
            </w:pPr>
            <w:r w:rsidRPr="007126AE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7126AE" w:rsidRPr="007126AE" w14:paraId="49C9C21E" w14:textId="77777777" w:rsidTr="002D5649">
        <w:tc>
          <w:tcPr>
            <w:tcW w:w="9060" w:type="dxa"/>
          </w:tcPr>
          <w:p w14:paraId="14A7E83D" w14:textId="5ACA1CDB" w:rsidR="007126AE" w:rsidRPr="007126AE" w:rsidRDefault="0043258B" w:rsidP="007126AE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16C1D83A" wp14:editId="2590D44E">
                  <wp:extent cx="5334140" cy="4463260"/>
                  <wp:effectExtent l="0" t="0" r="0" b="0"/>
                  <wp:docPr id="4575730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57308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53179" w14:textId="77777777" w:rsidR="007126AE" w:rsidRPr="007126AE" w:rsidRDefault="007126AE" w:rsidP="007126AE">
            <w:pPr>
              <w:ind w:firstLine="480"/>
              <w:rPr>
                <w:rFonts w:eastAsia="宋体"/>
                <w:color w:val="4F4F4F"/>
              </w:rPr>
            </w:pPr>
          </w:p>
          <w:p w14:paraId="78C7A31B" w14:textId="77777777" w:rsidR="007126AE" w:rsidRPr="007126AE" w:rsidRDefault="007126AE" w:rsidP="007126AE">
            <w:pPr>
              <w:ind w:firstLine="480"/>
              <w:rPr>
                <w:rFonts w:eastAsia="宋体"/>
                <w:color w:val="4F4F4F"/>
              </w:rPr>
            </w:pPr>
          </w:p>
          <w:p w14:paraId="1DC92CD6" w14:textId="77777777" w:rsidR="007126AE" w:rsidRPr="007126AE" w:rsidRDefault="007126AE" w:rsidP="007126AE">
            <w:pPr>
              <w:rPr>
                <w:rFonts w:eastAsia="宋体"/>
                <w:color w:val="4F4F4F"/>
              </w:rPr>
            </w:pPr>
          </w:p>
        </w:tc>
      </w:tr>
    </w:tbl>
    <w:p w14:paraId="5C28D176" w14:textId="77777777" w:rsidR="00750008" w:rsidRPr="004E554C" w:rsidRDefault="00750008" w:rsidP="004E554C">
      <w:pPr>
        <w:pStyle w:val="afb"/>
        <w:spacing w:line="360" w:lineRule="auto"/>
        <w:rPr>
          <w:rFonts w:eastAsia="宋体" w:hint="eastAsia"/>
          <w:b/>
        </w:rPr>
      </w:pPr>
      <w:r w:rsidRPr="004E554C">
        <w:rPr>
          <w:rFonts w:eastAsia="宋体" w:hint="eastAsia"/>
          <w:b/>
        </w:rPr>
        <w:t>4</w:t>
      </w:r>
      <w:r w:rsidRPr="004E554C">
        <w:rPr>
          <w:rFonts w:eastAsia="宋体"/>
          <w:b/>
        </w:rPr>
        <w:t xml:space="preserve"> </w:t>
      </w:r>
      <w:r w:rsidRPr="004E554C">
        <w:rPr>
          <w:rFonts w:eastAsia="宋体" w:hint="eastAsia"/>
          <w:b/>
        </w:rPr>
        <w:t>用</w:t>
      </w:r>
      <w:proofErr w:type="spellStart"/>
      <w:r w:rsidRPr="004E554C">
        <w:rPr>
          <w:rFonts w:eastAsia="宋体" w:hint="eastAsia"/>
          <w:b/>
        </w:rPr>
        <w:t>Matlab</w:t>
      </w:r>
      <w:proofErr w:type="spellEnd"/>
      <w:r w:rsidRPr="004E554C">
        <w:rPr>
          <w:rFonts w:eastAsia="宋体" w:hint="eastAsia"/>
          <w:b/>
        </w:rPr>
        <w:t>语言编写统计一幅灰度图像的直方图，并在同一个图形窗口中显示该图像及其灰度直方图;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750008" w:rsidRPr="007126AE" w14:paraId="6ECD8420" w14:textId="77777777" w:rsidTr="009575D7">
        <w:tc>
          <w:tcPr>
            <w:tcW w:w="9060" w:type="dxa"/>
          </w:tcPr>
          <w:p w14:paraId="24F89088" w14:textId="77777777" w:rsidR="00750008" w:rsidRPr="007126AE" w:rsidRDefault="00750008" w:rsidP="009575D7">
            <w:pPr>
              <w:ind w:firstLine="480"/>
              <w:rPr>
                <w:rFonts w:eastAsia="宋体"/>
                <w:color w:val="4F4F4F"/>
              </w:rPr>
            </w:pPr>
            <w:r w:rsidRPr="007126AE">
              <w:rPr>
                <w:rFonts w:eastAsia="宋体" w:hint="eastAsia"/>
                <w:szCs w:val="24"/>
              </w:rPr>
              <w:t>请将实验代码贴在此处：</w:t>
            </w:r>
          </w:p>
        </w:tc>
      </w:tr>
      <w:tr w:rsidR="00750008" w:rsidRPr="007126AE" w14:paraId="64B15A17" w14:textId="77777777" w:rsidTr="009575D7">
        <w:tc>
          <w:tcPr>
            <w:tcW w:w="9060" w:type="dxa"/>
          </w:tcPr>
          <w:p w14:paraId="3AD8A82E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4.</w:t>
            </w:r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灰度直方图</w:t>
            </w:r>
          </w:p>
          <w:p w14:paraId="24B8CB59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clear;clc</w:t>
            </w:r>
            <w:proofErr w:type="gram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;close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605DD89E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B4C0396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f4 = 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E325154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g = im2gray(f4);</w:t>
            </w:r>
          </w:p>
          <w:p w14:paraId="6B66FA6D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8A20BA0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lastRenderedPageBreak/>
              <w:t xml:space="preserve">% </w:t>
            </w:r>
            <w:r w:rsidRPr="0043258B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计算灰度图像的直方图</w:t>
            </w:r>
          </w:p>
          <w:p w14:paraId="2BA4E5D9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 xml:space="preserve">[counts, ~] = 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imhist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(g);</w:t>
            </w:r>
          </w:p>
          <w:p w14:paraId="70127ECF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097C842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figure</w:t>
            </w:r>
          </w:p>
          <w:p w14:paraId="29EA4599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subplot(131),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(f4),title(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B7CCC36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subplot(132),</w:t>
            </w: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(g),title(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灰度图像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DB2EDFD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43258B">
              <w:rPr>
                <w:rFonts w:ascii="Consolas" w:eastAsia="宋体" w:hAnsi="Consolas" w:cs="宋体"/>
                <w:kern w:val="0"/>
                <w:sz w:val="20"/>
              </w:rPr>
              <w:t>subplot(133),bar(counts),title(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灰度直方图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460C97D" w14:textId="77777777" w:rsidR="0043258B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xlabel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灰度级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D139E6C" w14:textId="69DE7027" w:rsidR="00750008" w:rsidRPr="0043258B" w:rsidRDefault="0043258B" w:rsidP="0043258B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43258B">
              <w:rPr>
                <w:rFonts w:ascii="Consolas" w:eastAsia="宋体" w:hAnsi="Consolas" w:cs="宋体"/>
                <w:kern w:val="0"/>
                <w:sz w:val="20"/>
              </w:rPr>
              <w:t>ylabel</w:t>
            </w:r>
            <w:proofErr w:type="spellEnd"/>
            <w:r w:rsidRPr="0043258B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像素数</w:t>
            </w:r>
            <w:r w:rsidRPr="0043258B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43258B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750008" w:rsidRPr="007126AE" w14:paraId="054EF869" w14:textId="77777777" w:rsidTr="009575D7">
        <w:tc>
          <w:tcPr>
            <w:tcW w:w="9060" w:type="dxa"/>
          </w:tcPr>
          <w:p w14:paraId="02DA21CA" w14:textId="77777777" w:rsidR="00750008" w:rsidRPr="007126AE" w:rsidRDefault="00750008" w:rsidP="009575D7">
            <w:pPr>
              <w:ind w:firstLine="480"/>
              <w:rPr>
                <w:rFonts w:eastAsia="宋体"/>
                <w:color w:val="4F4F4F"/>
              </w:rPr>
            </w:pPr>
            <w:r w:rsidRPr="007126AE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750008" w:rsidRPr="007126AE" w14:paraId="53E04102" w14:textId="77777777" w:rsidTr="009575D7">
        <w:tc>
          <w:tcPr>
            <w:tcW w:w="9060" w:type="dxa"/>
          </w:tcPr>
          <w:p w14:paraId="538C56FF" w14:textId="7ADB2FCC" w:rsidR="000F31CC" w:rsidRDefault="000F31CC" w:rsidP="000F31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C5A34A" wp14:editId="4A16233A">
                  <wp:extent cx="5334140" cy="4463260"/>
                  <wp:effectExtent l="0" t="0" r="0" b="0"/>
                  <wp:docPr id="15667889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78893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5F2FE" w14:textId="77777777" w:rsidR="001F602C" w:rsidRDefault="001F602C" w:rsidP="0043258B">
            <w:pPr>
              <w:ind w:firstLine="480"/>
              <w:rPr>
                <w:noProof/>
              </w:rPr>
            </w:pPr>
          </w:p>
          <w:p w14:paraId="163A411A" w14:textId="6F7F7331" w:rsidR="00750008" w:rsidRPr="007126AE" w:rsidRDefault="001F602C" w:rsidP="0043258B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606121" wp14:editId="7D7AEA67">
                  <wp:extent cx="5759450" cy="3159125"/>
                  <wp:effectExtent l="0" t="0" r="0" b="3175"/>
                  <wp:docPr id="20655854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58542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0F31CC">
              <w:rPr>
                <w:noProof/>
              </w:rPr>
              <w:drawing>
                <wp:inline distT="0" distB="0" distL="0" distR="0" wp14:anchorId="6C3D5458" wp14:editId="07D9AD0E">
                  <wp:extent cx="5759450" cy="3159125"/>
                  <wp:effectExtent l="0" t="0" r="0" b="3175"/>
                  <wp:docPr id="9283755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37555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2ADD44" w14:textId="77777777" w:rsidR="007126AE" w:rsidRPr="00750008" w:rsidRDefault="007126AE" w:rsidP="00987144">
      <w:pPr>
        <w:pStyle w:val="afb"/>
        <w:rPr>
          <w:rFonts w:hint="eastAsia"/>
        </w:rPr>
      </w:pPr>
    </w:p>
    <w:p w14:paraId="507756FD" w14:textId="77777777" w:rsidR="007126AE" w:rsidRPr="007126AE" w:rsidRDefault="007126AE" w:rsidP="007126AE">
      <w:pPr>
        <w:pStyle w:val="afb"/>
        <w:outlineLvl w:val="0"/>
        <w:rPr>
          <w:rFonts w:hint="eastAsia"/>
          <w:b/>
        </w:rPr>
      </w:pPr>
      <w:r w:rsidRPr="007126AE">
        <w:rPr>
          <w:rFonts w:hint="eastAsia"/>
          <w:b/>
        </w:rPr>
        <w:t>三、图像的几何运算</w:t>
      </w:r>
    </w:p>
    <w:p w14:paraId="0D510739" w14:textId="77777777" w:rsidR="007126AE" w:rsidRDefault="0025035B" w:rsidP="00987144">
      <w:pPr>
        <w:pStyle w:val="afb"/>
        <w:rPr>
          <w:rFonts w:ascii="Times New Roman" w:eastAsia="宋体" w:hAnsi="Times New Roman"/>
          <w:b/>
          <w:bCs/>
          <w:sz w:val="28"/>
          <w:szCs w:val="22"/>
        </w:rPr>
      </w:pPr>
      <w:r>
        <w:rPr>
          <w:rFonts w:ascii="Times New Roman" w:eastAsia="宋体" w:hAnsi="Times New Roman" w:hint="eastAsia"/>
          <w:b/>
          <w:bCs/>
          <w:sz w:val="28"/>
          <w:szCs w:val="22"/>
        </w:rPr>
        <w:t>1</w:t>
      </w:r>
      <w:r>
        <w:rPr>
          <w:rFonts w:ascii="Times New Roman" w:eastAsia="宋体" w:hAnsi="Times New Roman"/>
          <w:b/>
          <w:bCs/>
          <w:sz w:val="28"/>
          <w:szCs w:val="22"/>
        </w:rPr>
        <w:t xml:space="preserve">. </w:t>
      </w:r>
      <w:r w:rsidR="007126AE">
        <w:rPr>
          <w:rFonts w:ascii="Times New Roman" w:eastAsia="宋体" w:hAnsi="Times New Roman" w:hint="eastAsia"/>
          <w:b/>
          <w:bCs/>
          <w:sz w:val="28"/>
          <w:szCs w:val="22"/>
        </w:rPr>
        <w:t>编程实现图像的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平移，旋转，缩放等几何变换，步骤如下：</w:t>
      </w:r>
    </w:p>
    <w:p w14:paraId="788ECAFA" w14:textId="77777777" w:rsidR="0025035B" w:rsidRPr="0025035B" w:rsidRDefault="0025035B" w:rsidP="0025035B">
      <w:pPr>
        <w:pStyle w:val="afb"/>
        <w:spacing w:line="360" w:lineRule="auto"/>
        <w:rPr>
          <w:rFonts w:eastAsia="宋体" w:hint="eastAsia"/>
          <w:b/>
          <w:bCs/>
          <w:sz w:val="28"/>
          <w:szCs w:val="22"/>
        </w:rPr>
      </w:pPr>
      <w:r>
        <w:rPr>
          <w:rFonts w:ascii="Times New Roman" w:eastAsia="宋体" w:hAnsi="Times New Roman" w:hint="eastAsia"/>
          <w:b/>
          <w:bCs/>
          <w:sz w:val="28"/>
          <w:szCs w:val="22"/>
        </w:rPr>
        <w:t>（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1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）用</w:t>
      </w:r>
      <w:proofErr w:type="spellStart"/>
      <w:r>
        <w:rPr>
          <w:rFonts w:ascii="Times New Roman" w:eastAsia="宋体" w:hAnsi="Times New Roman" w:hint="eastAsia"/>
          <w:b/>
          <w:bCs/>
          <w:sz w:val="28"/>
          <w:szCs w:val="22"/>
        </w:rPr>
        <w:t>maketform</w:t>
      </w:r>
      <w:proofErr w:type="spellEnd"/>
      <w:r>
        <w:rPr>
          <w:rFonts w:ascii="Times New Roman" w:eastAsia="宋体" w:hAnsi="Times New Roman" w:hint="eastAsia"/>
          <w:b/>
          <w:bCs/>
          <w:sz w:val="28"/>
          <w:szCs w:val="22"/>
        </w:rPr>
        <w:t>函数定义变换参数，</w:t>
      </w:r>
      <w:r w:rsidRPr="0025035B">
        <w:rPr>
          <w:rFonts w:eastAsia="宋体" w:hint="eastAsia"/>
          <w:b/>
          <w:bCs/>
          <w:sz w:val="28"/>
          <w:szCs w:val="22"/>
        </w:rPr>
        <w:t>其调用格式如下：</w:t>
      </w:r>
    </w:p>
    <w:p w14:paraId="190DDEA5" w14:textId="77777777" w:rsidR="0025035B" w:rsidRDefault="0025035B" w:rsidP="0025035B">
      <w:pPr>
        <w:pStyle w:val="afb"/>
        <w:rPr>
          <w:rFonts w:ascii="Times New Roman" w:eastAsia="宋体" w:hAnsi="Times New Roman"/>
          <w:b/>
          <w:bCs/>
          <w:color w:val="auto"/>
          <w:sz w:val="28"/>
          <w:szCs w:val="22"/>
        </w:rPr>
      </w:pPr>
      <w:r w:rsidRPr="0025035B"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T</w:t>
      </w:r>
      <w:r w:rsidRPr="0025035B">
        <w:rPr>
          <w:rFonts w:ascii="Times New Roman" w:eastAsia="宋体" w:hAnsi="Times New Roman"/>
          <w:b/>
          <w:bCs/>
          <w:color w:val="auto"/>
          <w:sz w:val="28"/>
          <w:szCs w:val="22"/>
        </w:rPr>
        <w:t xml:space="preserve">= </w:t>
      </w:r>
      <w:proofErr w:type="spellStart"/>
      <w:r w:rsidRPr="0025035B">
        <w:rPr>
          <w:rFonts w:ascii="Times New Roman" w:eastAsia="宋体" w:hAnsi="Times New Roman"/>
          <w:b/>
          <w:bCs/>
          <w:color w:val="auto"/>
          <w:sz w:val="28"/>
          <w:szCs w:val="22"/>
        </w:rPr>
        <w:t>maketform</w:t>
      </w:r>
      <w:proofErr w:type="spellEnd"/>
      <w:r w:rsidRPr="0025035B">
        <w:rPr>
          <w:rFonts w:ascii="Times New Roman" w:eastAsia="宋体" w:hAnsi="Times New Roman"/>
          <w:b/>
          <w:bCs/>
          <w:color w:val="auto"/>
          <w:sz w:val="28"/>
          <w:szCs w:val="22"/>
        </w:rPr>
        <w:t>('affine', A);</w:t>
      </w:r>
      <w:r w:rsidRPr="0025035B"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其中</w:t>
      </w:r>
      <w:r w:rsidRPr="0025035B"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A</w:t>
      </w:r>
      <w:r w:rsidRPr="0025035B"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为</w:t>
      </w:r>
      <w:r w:rsidR="00D62785"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几何变换</w:t>
      </w:r>
      <w:r w:rsidRPr="0025035B"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的矩阵。</w:t>
      </w:r>
    </w:p>
    <w:p w14:paraId="4423234D" w14:textId="77777777" w:rsidR="0025035B" w:rsidRDefault="0025035B" w:rsidP="0025035B">
      <w:pPr>
        <w:pStyle w:val="afb"/>
        <w:rPr>
          <w:rFonts w:hint="eastAsia"/>
        </w:rPr>
      </w:pPr>
      <w:r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（</w:t>
      </w:r>
      <w:r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2</w:t>
      </w:r>
      <w:r>
        <w:rPr>
          <w:rFonts w:ascii="Times New Roman" w:eastAsia="宋体" w:hAnsi="Times New Roman" w:hint="eastAsia"/>
          <w:b/>
          <w:bCs/>
          <w:color w:val="auto"/>
          <w:sz w:val="28"/>
          <w:szCs w:val="22"/>
        </w:rPr>
        <w:t>）用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函数</w:t>
      </w:r>
      <w:proofErr w:type="spellStart"/>
      <w:r>
        <w:rPr>
          <w:rFonts w:ascii="Times New Roman" w:eastAsia="宋体" w:hAnsi="Times New Roman" w:hint="eastAsia"/>
          <w:b/>
          <w:bCs/>
          <w:sz w:val="28"/>
          <w:szCs w:val="22"/>
        </w:rPr>
        <w:t>imtrans</w:t>
      </w:r>
      <w:r>
        <w:rPr>
          <w:rFonts w:ascii="Times New Roman" w:eastAsia="宋体" w:hAnsi="Times New Roman"/>
          <w:b/>
          <w:bCs/>
          <w:sz w:val="28"/>
          <w:szCs w:val="22"/>
        </w:rPr>
        <w:t>form</w:t>
      </w:r>
      <w:proofErr w:type="spellEnd"/>
      <w:r>
        <w:rPr>
          <w:rFonts w:ascii="Times New Roman" w:eastAsia="宋体" w:hAnsi="Times New Roman" w:hint="eastAsia"/>
          <w:b/>
          <w:bCs/>
          <w:sz w:val="28"/>
          <w:szCs w:val="22"/>
        </w:rPr>
        <w:t>进行图像的几何变换，其调用格式如下：</w:t>
      </w:r>
    </w:p>
    <w:p w14:paraId="130E2621" w14:textId="77777777" w:rsidR="007126AE" w:rsidRDefault="0025035B" w:rsidP="00987144">
      <w:pPr>
        <w:pStyle w:val="afb"/>
        <w:rPr>
          <w:rFonts w:ascii="Times New Roman" w:eastAsia="宋体" w:hAnsi="Times New Roman"/>
          <w:b/>
          <w:bCs/>
          <w:sz w:val="28"/>
          <w:szCs w:val="22"/>
        </w:rPr>
      </w:pPr>
      <w:r>
        <w:rPr>
          <w:rFonts w:ascii="Times New Roman" w:eastAsia="宋体" w:hAnsi="Times New Roman" w:hint="eastAsia"/>
          <w:b/>
          <w:bCs/>
          <w:sz w:val="28"/>
          <w:szCs w:val="22"/>
        </w:rPr>
        <w:t>B</w:t>
      </w:r>
      <w:r>
        <w:rPr>
          <w:rFonts w:ascii="Times New Roman" w:eastAsia="宋体" w:hAnsi="Times New Roman"/>
          <w:b/>
          <w:bCs/>
          <w:sz w:val="28"/>
          <w:szCs w:val="22"/>
        </w:rPr>
        <w:t>=</w:t>
      </w:r>
      <w:proofErr w:type="spellStart"/>
      <w:r>
        <w:rPr>
          <w:rFonts w:ascii="Times New Roman" w:eastAsia="宋体" w:hAnsi="Times New Roman" w:hint="eastAsia"/>
          <w:b/>
          <w:bCs/>
          <w:sz w:val="28"/>
          <w:szCs w:val="22"/>
        </w:rPr>
        <w:t>imtrans</w:t>
      </w:r>
      <w:r>
        <w:rPr>
          <w:rFonts w:ascii="Times New Roman" w:eastAsia="宋体" w:hAnsi="Times New Roman"/>
          <w:b/>
          <w:bCs/>
          <w:sz w:val="28"/>
          <w:szCs w:val="22"/>
        </w:rPr>
        <w:t>form</w:t>
      </w:r>
      <w:proofErr w:type="spellEnd"/>
      <w:r>
        <w:rPr>
          <w:rFonts w:ascii="Times New Roman" w:eastAsia="宋体" w:hAnsi="Times New Roman"/>
          <w:b/>
          <w:bCs/>
          <w:sz w:val="28"/>
          <w:szCs w:val="22"/>
        </w:rPr>
        <w:t>(A,T)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；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B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为变换后的图像，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A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为输入图像，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T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为</w:t>
      </w:r>
      <w:r w:rsidR="00D62785">
        <w:rPr>
          <w:rFonts w:ascii="Times New Roman" w:eastAsia="宋体" w:hAnsi="Times New Roman" w:hint="eastAsia"/>
          <w:b/>
          <w:bCs/>
          <w:sz w:val="28"/>
          <w:szCs w:val="22"/>
        </w:rPr>
        <w:t>（</w:t>
      </w:r>
      <w:r w:rsidR="00D62785">
        <w:rPr>
          <w:rFonts w:ascii="Times New Roman" w:eastAsia="宋体" w:hAnsi="Times New Roman" w:hint="eastAsia"/>
          <w:b/>
          <w:bCs/>
          <w:sz w:val="28"/>
          <w:szCs w:val="22"/>
        </w:rPr>
        <w:t>1</w:t>
      </w:r>
      <w:r w:rsidR="00D62785">
        <w:rPr>
          <w:rFonts w:ascii="Times New Roman" w:eastAsia="宋体" w:hAnsi="Times New Roman" w:hint="eastAsia"/>
          <w:b/>
          <w:bCs/>
          <w:sz w:val="28"/>
          <w:szCs w:val="22"/>
        </w:rPr>
        <w:t>）中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用</w:t>
      </w:r>
      <w:proofErr w:type="spellStart"/>
      <w:r>
        <w:rPr>
          <w:rFonts w:ascii="Times New Roman" w:eastAsia="宋体" w:hAnsi="Times New Roman" w:hint="eastAsia"/>
          <w:b/>
          <w:bCs/>
          <w:sz w:val="28"/>
          <w:szCs w:val="22"/>
        </w:rPr>
        <w:lastRenderedPageBreak/>
        <w:t>maketform</w:t>
      </w:r>
      <w:proofErr w:type="spellEnd"/>
      <w:r>
        <w:rPr>
          <w:rFonts w:ascii="Times New Roman" w:eastAsia="宋体" w:hAnsi="Times New Roman" w:hint="eastAsia"/>
          <w:b/>
          <w:bCs/>
          <w:sz w:val="28"/>
          <w:szCs w:val="22"/>
        </w:rPr>
        <w:t>函数定义的变换参数结构体；</w:t>
      </w:r>
    </w:p>
    <w:p w14:paraId="20D97BB5" w14:textId="77777777" w:rsidR="00D62785" w:rsidRDefault="00D62785" w:rsidP="00987144">
      <w:pPr>
        <w:pStyle w:val="afb"/>
        <w:rPr>
          <w:rFonts w:ascii="Times New Roman" w:eastAsia="宋体" w:hAnsi="Times New Roman"/>
          <w:b/>
          <w:bCs/>
          <w:sz w:val="28"/>
          <w:szCs w:val="22"/>
        </w:rPr>
      </w:pPr>
      <w:r>
        <w:rPr>
          <w:rFonts w:ascii="Times New Roman" w:eastAsia="宋体" w:hAnsi="Times New Roman" w:hint="eastAsia"/>
          <w:b/>
          <w:bCs/>
          <w:sz w:val="28"/>
          <w:szCs w:val="22"/>
        </w:rPr>
        <w:t>把程序</w:t>
      </w:r>
      <w:r w:rsidR="00864977">
        <w:rPr>
          <w:rFonts w:ascii="Times New Roman" w:eastAsia="宋体" w:hAnsi="Times New Roman" w:hint="eastAsia"/>
          <w:b/>
          <w:bCs/>
          <w:sz w:val="28"/>
          <w:szCs w:val="22"/>
        </w:rPr>
        <w:t>和</w:t>
      </w:r>
      <w:r>
        <w:rPr>
          <w:rFonts w:ascii="Times New Roman" w:eastAsia="宋体" w:hAnsi="Times New Roman" w:hint="eastAsia"/>
          <w:b/>
          <w:bCs/>
          <w:sz w:val="28"/>
          <w:szCs w:val="22"/>
        </w:rPr>
        <w:t>代码贴在下面</w:t>
      </w:r>
      <w:r w:rsidR="00864977">
        <w:rPr>
          <w:rFonts w:ascii="Times New Roman" w:eastAsia="宋体" w:hAnsi="Times New Roman" w:hint="eastAsia"/>
          <w:b/>
          <w:bCs/>
          <w:sz w:val="28"/>
          <w:szCs w:val="22"/>
        </w:rPr>
        <w:t>：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5035B" w:rsidRPr="0025035B" w14:paraId="05D99049" w14:textId="77777777" w:rsidTr="002D5649">
        <w:tc>
          <w:tcPr>
            <w:tcW w:w="9060" w:type="dxa"/>
          </w:tcPr>
          <w:p w14:paraId="526B9FAD" w14:textId="77777777" w:rsidR="0025035B" w:rsidRPr="0025035B" w:rsidRDefault="0025035B" w:rsidP="0025035B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t>请将实验代码贴在此处：</w:t>
            </w:r>
          </w:p>
        </w:tc>
      </w:tr>
      <w:tr w:rsidR="0025035B" w:rsidRPr="0025035B" w14:paraId="15828807" w14:textId="77777777" w:rsidTr="002D5649">
        <w:tc>
          <w:tcPr>
            <w:tcW w:w="9060" w:type="dxa"/>
          </w:tcPr>
          <w:p w14:paraId="75BE6F1A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clear;clc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;close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25B9343B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1.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图像的平移，旋转，缩放等几何变换</w:t>
            </w:r>
          </w:p>
          <w:p w14:paraId="4D15719B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clear;clc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;close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all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4AB42DA9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I =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</w:t>
            </w:r>
          </w:p>
          <w:p w14:paraId="7D488AE0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304B57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1.1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平移</w:t>
            </w:r>
          </w:p>
          <w:p w14:paraId="46B1E334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定义平移变换矩阵</w:t>
            </w:r>
          </w:p>
          <w:p w14:paraId="3166275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tform_translate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maketform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'affine'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, [1 0 55; 0 1 115; 0 0 1]');</w:t>
            </w:r>
          </w:p>
          <w:p w14:paraId="37003290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I_translated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imtransform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tform_translate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DA07EC1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12B6DA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1.2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旋转</w:t>
            </w:r>
          </w:p>
          <w:p w14:paraId="6A1B958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定义旋转变换矩阵，顺时针旋转角度为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45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度</w:t>
            </w:r>
          </w:p>
          <w:p w14:paraId="3F4577A0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angle = 45;</w:t>
            </w:r>
          </w:p>
          <w:p w14:paraId="670B0572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tform_rotate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maketform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'affine'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, [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cosd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(angle) -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sind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(angle) 0;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sind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(angle)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cosd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(angle) 0; 0 0 1]);</w:t>
            </w:r>
          </w:p>
          <w:p w14:paraId="2CDCDBD4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I_rotated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imtransform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tform_rotate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2FEA1FB2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3CEB4A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1.3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缩放</w:t>
            </w:r>
          </w:p>
          <w:p w14:paraId="6BF60F7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定义缩放变换矩阵，缩放比例</w:t>
            </w:r>
          </w:p>
          <w:p w14:paraId="59BD028E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scale_x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5;</w:t>
            </w:r>
          </w:p>
          <w:p w14:paraId="4317DAD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scale_y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10;</w:t>
            </w:r>
          </w:p>
          <w:p w14:paraId="0532B74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 [5 0 0;0 10 0;0 0 1]</w:t>
            </w:r>
          </w:p>
          <w:p w14:paraId="05AEFF56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scale = 0.5;</w:t>
            </w:r>
          </w:p>
          <w:p w14:paraId="25862B1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tform_scale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maketform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'affine'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, [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scale_x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0 0; 0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scale_y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0; 0 0 1]);</w:t>
            </w:r>
          </w:p>
          <w:p w14:paraId="273092B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I_scaled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imtransform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I,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tform_scale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D7A0DAB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E6B04A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</w:p>
          <w:p w14:paraId="0A9E68F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subplot(2, 2, 1);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(I);title(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原始图像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7A2D8D9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subplot(2, 2, 2);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I_translated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);title(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平移后的图像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09DCD1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subplot(2, 2, 3);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I_rotated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);title(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旋转后的图像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1A4ACB6" w14:textId="5BDD1D28" w:rsidR="0025035B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subplot(2, 2, 4);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I_scaled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);title(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缩放后的图像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25035B" w:rsidRPr="0025035B" w14:paraId="3625DA52" w14:textId="77777777" w:rsidTr="002D5649">
        <w:tc>
          <w:tcPr>
            <w:tcW w:w="9060" w:type="dxa"/>
          </w:tcPr>
          <w:p w14:paraId="4BA93A13" w14:textId="77777777" w:rsidR="0025035B" w:rsidRPr="0025035B" w:rsidRDefault="0025035B" w:rsidP="0025035B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t>请将运行结果贴在此处：</w:t>
            </w:r>
          </w:p>
        </w:tc>
      </w:tr>
      <w:tr w:rsidR="0025035B" w:rsidRPr="0025035B" w14:paraId="24FDE5F6" w14:textId="77777777" w:rsidTr="002D5649">
        <w:tc>
          <w:tcPr>
            <w:tcW w:w="9060" w:type="dxa"/>
          </w:tcPr>
          <w:p w14:paraId="7C54C43F" w14:textId="77777777" w:rsidR="001F602C" w:rsidRDefault="001F602C" w:rsidP="000F31CC">
            <w:pPr>
              <w:ind w:firstLine="480"/>
              <w:rPr>
                <w:noProof/>
              </w:rPr>
            </w:pPr>
          </w:p>
          <w:p w14:paraId="4304AA16" w14:textId="427B4052" w:rsidR="0025035B" w:rsidRPr="0025035B" w:rsidRDefault="001F602C" w:rsidP="000F31CC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A1EA42" wp14:editId="25A4E894">
                  <wp:extent cx="5759450" cy="3159125"/>
                  <wp:effectExtent l="0" t="0" r="0" b="3175"/>
                  <wp:docPr id="1146258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25855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0F31CC">
              <w:rPr>
                <w:noProof/>
              </w:rPr>
              <w:drawing>
                <wp:inline distT="0" distB="0" distL="0" distR="0" wp14:anchorId="526A1B72" wp14:editId="4BABBB7B">
                  <wp:extent cx="5759450" cy="3159125"/>
                  <wp:effectExtent l="0" t="0" r="0" b="3175"/>
                  <wp:docPr id="6939395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93950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6BCB49" w14:textId="77777777" w:rsidR="00864977" w:rsidRDefault="00864977" w:rsidP="00987144">
      <w:pPr>
        <w:pStyle w:val="afb"/>
        <w:rPr>
          <w:rFonts w:hint="eastAsia"/>
        </w:rPr>
      </w:pPr>
    </w:p>
    <w:p w14:paraId="31627CD9" w14:textId="77777777" w:rsidR="0025035B" w:rsidRDefault="00864977" w:rsidP="00987144">
      <w:pPr>
        <w:pStyle w:val="afb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不用</w:t>
      </w:r>
      <w:r>
        <w:rPr>
          <w:rFonts w:hint="eastAsia"/>
        </w:rPr>
        <w:t>IPT</w:t>
      </w:r>
      <w:r>
        <w:rPr>
          <w:rFonts w:hint="eastAsia"/>
        </w:rPr>
        <w:t>提供的函数，自己编写函数实现图像的平移，转置，镜像等几何操作。</w:t>
      </w:r>
    </w:p>
    <w:tbl>
      <w:tblPr>
        <w:tblStyle w:val="3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64977" w:rsidRPr="0025035B" w14:paraId="33503E5E" w14:textId="77777777" w:rsidTr="00F86BEC">
        <w:tc>
          <w:tcPr>
            <w:tcW w:w="9060" w:type="dxa"/>
          </w:tcPr>
          <w:p w14:paraId="2A5C55B1" w14:textId="77777777" w:rsidR="00864977" w:rsidRPr="0025035B" w:rsidRDefault="00864977" w:rsidP="00F86BEC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t>请将实验代码贴在此处：</w:t>
            </w:r>
          </w:p>
        </w:tc>
      </w:tr>
      <w:tr w:rsidR="00864977" w:rsidRPr="0025035B" w14:paraId="21509EDD" w14:textId="77777777" w:rsidTr="00F86BEC">
        <w:tc>
          <w:tcPr>
            <w:tcW w:w="9060" w:type="dxa"/>
          </w:tcPr>
          <w:p w14:paraId="10D77134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%% 2.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编写函数实现图像的平移，转置，镜像等几何操作</w:t>
            </w:r>
          </w:p>
          <w:p w14:paraId="341E87B2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2488D29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2.1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平移</w:t>
            </w:r>
          </w:p>
          <w:p w14:paraId="045C1B0A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close </w:t>
            </w:r>
            <w:proofErr w:type="gramStart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all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;clear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</w:t>
            </w:r>
            <w:proofErr w:type="gramStart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all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clc</w:t>
            </w:r>
            <w:proofErr w:type="spellEnd"/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;</w:t>
            </w:r>
          </w:p>
          <w:p w14:paraId="5C860A80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I =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D4DAF5D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[H,W,Z] = size(I);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获取图像大小，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H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为垂直方向，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W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为水平方向</w:t>
            </w:r>
          </w:p>
          <w:p w14:paraId="484D349D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4E83CDB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I=im2double(I);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将图像类型转换成双精度</w:t>
            </w:r>
          </w:p>
          <w:p w14:paraId="6C7384E2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6BDBE7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res = ones(H,W,Z);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构造结果矩阵。每个像素点默认初始化为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（白色）</w:t>
            </w:r>
          </w:p>
          <w:p w14:paraId="58400E6E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delX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50;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平移量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X</w:t>
            </w:r>
          </w:p>
          <w:p w14:paraId="2C7664D5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delY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100;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平移量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Y</w:t>
            </w:r>
          </w:p>
          <w:p w14:paraId="5507152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BC41201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tras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[1 0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delX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; 0 1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delY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; 0 0 1];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平移的变换矩阵</w:t>
            </w:r>
          </w:p>
          <w:p w14:paraId="7BF35BBE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2138EB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x0 = 1 : H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</w:p>
          <w:p w14:paraId="0357FFA5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y0 = 1 : W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</w:t>
            </w:r>
          </w:p>
          <w:p w14:paraId="61F710A4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temp = [x0; y0; 1];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将每一点的位置进行缓存，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···1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1024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</w:t>
            </w:r>
          </w:p>
          <w:p w14:paraId="5E464A2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temp =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tras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* temp;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根据算法进行，矩阵乘法：转换矩阵乘以原像素位置</w:t>
            </w:r>
          </w:p>
          <w:p w14:paraId="4997AD8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x1 = temp(1, 1);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新的像素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x1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位置，也就是新的行位置</w:t>
            </w:r>
          </w:p>
          <w:p w14:paraId="5AEA164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y1 = temp(2, 1);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新的像素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y1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位置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,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也就是新的列位置</w:t>
            </w:r>
          </w:p>
          <w:p w14:paraId="61664929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变换后的位置判断是否越界</w:t>
            </w:r>
          </w:p>
          <w:p w14:paraId="2C1184C9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if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(x1 &lt;= H) &amp; (y1 &lt;= W) &amp; (x1 &gt;= 1) &amp; (y1 &gt;= 1)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</w:t>
            </w:r>
            <w:proofErr w:type="gramStart"/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行位置</w:t>
            </w:r>
            <w:proofErr w:type="gramEnd"/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要小于新的列位置</w:t>
            </w:r>
          </w:p>
          <w:p w14:paraId="371FD329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    res1(x1,y1,:)= I(x0,y0,:);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进行图像平移，颜色赋值</w:t>
            </w:r>
          </w:p>
          <w:p w14:paraId="5AF491F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7390111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78ED465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41B0A2D1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06307B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2.2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转置</w:t>
            </w:r>
          </w:p>
          <w:p w14:paraId="622BBE8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[H,W,Z] = size(I);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获取图像大小，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H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为垂直方向，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W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为水平方向</w:t>
            </w:r>
          </w:p>
          <w:p w14:paraId="433888E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I=im2double(I);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将图像类型转换成双精度</w:t>
            </w:r>
          </w:p>
          <w:p w14:paraId="6AE99DB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res = ones(H,W,Z);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构造结果矩阵。每个像素点默认初始化为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（白色）</w:t>
            </w:r>
          </w:p>
          <w:p w14:paraId="1F53BF4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tras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[0 1 0; 1 0 0; 0 0 1];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转置的变换矩阵</w:t>
            </w:r>
          </w:p>
          <w:p w14:paraId="6ADF0719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x0 = </w:t>
            </w:r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1 :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H</w:t>
            </w:r>
          </w:p>
          <w:p w14:paraId="09203C4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y0 = </w:t>
            </w:r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1 :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W</w:t>
            </w:r>
          </w:p>
          <w:p w14:paraId="34B51C60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temp = [x0; y0; 1];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将每一点的位置进行缓存，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···1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1024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</w:t>
            </w:r>
          </w:p>
          <w:p w14:paraId="230E6BA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temp =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tras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* temp;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根据算法进行，矩阵乘法：转换矩阵乘以原像素位置</w:t>
            </w:r>
          </w:p>
          <w:p w14:paraId="7B44211B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x1 = temp(1, 1);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新的像素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x1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位置，也就是新的行位置（从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1~768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</w:t>
            </w:r>
          </w:p>
          <w:p w14:paraId="7FB7014A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y1 = temp(2, 1);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新的像素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y1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位置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,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也就是新的列位置（从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1~1024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）</w:t>
            </w:r>
          </w:p>
          <w:p w14:paraId="2AB97715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变换后的位置判断是否越界</w:t>
            </w:r>
          </w:p>
          <w:p w14:paraId="281A3C91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if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(x1 &lt;= H) &amp; (y1 &lt;= W) &amp; (x1 &gt;= 1) &amp; (y1 &gt;= 1)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</w:t>
            </w:r>
            <w:proofErr w:type="gramStart"/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行位置</w:t>
            </w:r>
            <w:proofErr w:type="gramEnd"/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要小于新的列位置</w:t>
            </w:r>
          </w:p>
          <w:p w14:paraId="11925BA6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    res2(x1,y1,:)= I(x0,y0,:);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进行图像颜色赋值</w:t>
            </w:r>
          </w:p>
          <w:p w14:paraId="36D2A20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499EE59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6FDBE0F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6153877A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C814270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2.3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镜像</w:t>
            </w:r>
          </w:p>
          <w:p w14:paraId="65DEAAD6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[H,W,Z] = size(I);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获取图像大小，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H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为垂直方向，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W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为水平方向</w:t>
            </w:r>
          </w:p>
          <w:p w14:paraId="2A4CC004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I=im2double(I);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将图像类型转换成双精度</w:t>
            </w:r>
          </w:p>
          <w:p w14:paraId="5D6F1EF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res = ones(H,W,Z);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构造结果矩阵。每个像素点默认初始化为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（白色）</w:t>
            </w:r>
          </w:p>
          <w:p w14:paraId="0B0498F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tras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= [1 0 0; 0 -1 W; 0 0 1];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水平镜像的变换矩阵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 </w:t>
            </w:r>
          </w:p>
          <w:p w14:paraId="4A6D1964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x0 = </w:t>
            </w:r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1 :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H</w:t>
            </w:r>
          </w:p>
          <w:p w14:paraId="5673ED1D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y0 = </w:t>
            </w:r>
            <w:proofErr w:type="gram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1 :</w:t>
            </w:r>
            <w:proofErr w:type="gram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W</w:t>
            </w:r>
          </w:p>
          <w:p w14:paraId="385C5EEE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temp = [x0; y0; 1];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将每一点的位置进行缓存，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2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···1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1024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列</w:t>
            </w:r>
          </w:p>
          <w:p w14:paraId="4AB2B1CB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        temp =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tras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* temp;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根据算法进行，矩阵乘法：转换矩阵乘以原像素位置</w:t>
            </w:r>
          </w:p>
          <w:p w14:paraId="445B90B6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x1 = temp(1, 1);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新的像素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x1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位置，也就是新的行位置</w:t>
            </w:r>
          </w:p>
          <w:p w14:paraId="07CB796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y1 = temp(2, 1);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新的像素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y1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位置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,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也就是新的列位置</w:t>
            </w:r>
          </w:p>
          <w:p w14:paraId="23FD0B62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变换后的位置判断是否越界</w:t>
            </w:r>
          </w:p>
          <w:p w14:paraId="3DAA7376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if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(x1 &lt;= H) &amp; (y1 &lt;= W) &amp; (x1 &gt;= 1) &amp; (y1 &gt;= 1)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</w:t>
            </w:r>
            <w:proofErr w:type="gramStart"/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行位置</w:t>
            </w:r>
            <w:proofErr w:type="gramEnd"/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要小于新的列位置</w:t>
            </w:r>
          </w:p>
          <w:p w14:paraId="4F1C4CEF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    res3(x1,y1,:)= I(x0,y0,:);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进行图像颜色赋值</w:t>
            </w:r>
          </w:p>
          <w:p w14:paraId="0BC0493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6AC5750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34279AA2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6E6413E3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set(0,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'defaultFigurePosition'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,[100,100,1000,500]);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设置窗口大小</w:t>
            </w:r>
          </w:p>
          <w:p w14:paraId="105BDFE8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set(0,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'defaultFigureColor'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,[1 1 1]);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设置窗口颜色</w:t>
            </w:r>
          </w:p>
          <w:p w14:paraId="2FA98540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>figure;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%</w:t>
            </w:r>
            <w:r w:rsidRPr="000F31CC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打开一个窗口，用来显示（多幅）图像</w:t>
            </w:r>
          </w:p>
          <w:p w14:paraId="1569A40C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subplot(2,2,1),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(I),axis 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 xml:space="preserve">on 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;title(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原图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0C711E4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subplot(2,2,2),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(res1),axis </w:t>
            </w:r>
            <w:proofErr w:type="spellStart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;title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平移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0060DC7" w14:textId="77777777" w:rsidR="000F31CC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subplot(2,2,3),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(res2),axis </w:t>
            </w:r>
            <w:proofErr w:type="spellStart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;title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转置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422F07F2" w14:textId="7551263A" w:rsidR="00864977" w:rsidRPr="000F31CC" w:rsidRDefault="000F31CC" w:rsidP="000F31CC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subplot(2,2,4), </w:t>
            </w:r>
            <w:proofErr w:type="spellStart"/>
            <w:r w:rsidRPr="000F31CC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 xml:space="preserve">(res3),axis </w:t>
            </w:r>
            <w:proofErr w:type="spellStart"/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on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;title</w:t>
            </w:r>
            <w:proofErr w:type="spellEnd"/>
            <w:r w:rsidRPr="000F31CC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镜像</w:t>
            </w:r>
            <w:r w:rsidRPr="000F31CC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0F31CC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864977" w:rsidRPr="0025035B" w14:paraId="5B6FEFD7" w14:textId="77777777" w:rsidTr="00F86BEC">
        <w:tc>
          <w:tcPr>
            <w:tcW w:w="9060" w:type="dxa"/>
          </w:tcPr>
          <w:p w14:paraId="2CEB56DC" w14:textId="77777777" w:rsidR="00864977" w:rsidRPr="0025035B" w:rsidRDefault="00864977" w:rsidP="00F86BEC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864977" w:rsidRPr="0025035B" w14:paraId="7D55B425" w14:textId="77777777" w:rsidTr="00F86BEC">
        <w:tc>
          <w:tcPr>
            <w:tcW w:w="9060" w:type="dxa"/>
          </w:tcPr>
          <w:p w14:paraId="77651EA6" w14:textId="4FACE988" w:rsidR="00864977" w:rsidRPr="000F31CC" w:rsidRDefault="000F31CC" w:rsidP="000F31CC">
            <w:pPr>
              <w:ind w:firstLine="480"/>
              <w:rPr>
                <w:b/>
                <w:bCs/>
                <w:noProof/>
              </w:rPr>
            </w:pPr>
            <w:r>
              <w:rPr>
                <w:noProof/>
              </w:rPr>
              <w:drawing>
                <wp:inline distT="0" distB="0" distL="0" distR="0" wp14:anchorId="0CB3D432" wp14:editId="69E0290D">
                  <wp:extent cx="5759450" cy="3159125"/>
                  <wp:effectExtent l="0" t="0" r="0" b="3175"/>
                  <wp:docPr id="16851661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16610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15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ECFABB" w14:textId="77777777" w:rsidR="00864977" w:rsidRPr="0025035B" w:rsidRDefault="00864977" w:rsidP="00987144">
      <w:pPr>
        <w:pStyle w:val="afb"/>
        <w:rPr>
          <w:rFonts w:hint="eastAsia"/>
        </w:rPr>
      </w:pPr>
    </w:p>
    <w:p w14:paraId="2D5BCB8D" w14:textId="77777777" w:rsidR="007126AE" w:rsidRDefault="00864977" w:rsidP="00987144">
      <w:pPr>
        <w:pStyle w:val="afb"/>
        <w:rPr>
          <w:rFonts w:hint="eastAsia"/>
        </w:rPr>
      </w:pPr>
      <w:r>
        <w:t>3</w:t>
      </w:r>
      <w:r w:rsidR="0025035B">
        <w:t xml:space="preserve">. </w:t>
      </w:r>
      <w:r w:rsidR="0025035B">
        <w:rPr>
          <w:rFonts w:ascii="Times New Roman" w:eastAsia="宋体" w:hAnsi="Times New Roman" w:hint="eastAsia"/>
          <w:b/>
          <w:bCs/>
          <w:sz w:val="28"/>
          <w:szCs w:val="22"/>
        </w:rPr>
        <w:t>实现最近邻插值和双线性插值算法。对‘</w:t>
      </w:r>
      <w:r w:rsidR="0025035B">
        <w:rPr>
          <w:rFonts w:ascii="Times New Roman" w:eastAsia="宋体" w:hAnsi="Times New Roman" w:hint="eastAsia"/>
          <w:b/>
          <w:bCs/>
          <w:sz w:val="28"/>
          <w:szCs w:val="22"/>
        </w:rPr>
        <w:t>len</w:t>
      </w:r>
      <w:r w:rsidR="0025035B">
        <w:rPr>
          <w:rFonts w:ascii="Times New Roman" w:eastAsia="宋体" w:hAnsi="Times New Roman"/>
          <w:b/>
          <w:bCs/>
          <w:sz w:val="28"/>
          <w:szCs w:val="22"/>
        </w:rPr>
        <w:t>a.jpg</w:t>
      </w:r>
      <w:r w:rsidR="0025035B">
        <w:rPr>
          <w:rFonts w:ascii="Times New Roman" w:eastAsia="宋体" w:hAnsi="Times New Roman" w:hint="eastAsia"/>
          <w:b/>
          <w:bCs/>
          <w:sz w:val="28"/>
          <w:szCs w:val="22"/>
        </w:rPr>
        <w:t>’进行放大，采用两种插值方式，把结果显示在一个窗口中。</w:t>
      </w: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5035B" w:rsidRPr="0025035B" w14:paraId="546A99B9" w14:textId="77777777" w:rsidTr="002D5649">
        <w:tc>
          <w:tcPr>
            <w:tcW w:w="9060" w:type="dxa"/>
          </w:tcPr>
          <w:p w14:paraId="1D6C7D23" w14:textId="77777777" w:rsidR="0025035B" w:rsidRDefault="0025035B" w:rsidP="0025035B">
            <w:pPr>
              <w:ind w:firstLine="480"/>
              <w:rPr>
                <w:rFonts w:eastAsia="宋体"/>
                <w:szCs w:val="24"/>
              </w:rPr>
            </w:pPr>
            <w:r w:rsidRPr="0025035B">
              <w:rPr>
                <w:rFonts w:eastAsia="宋体" w:hint="eastAsia"/>
                <w:szCs w:val="24"/>
              </w:rPr>
              <w:t>请将实验代码贴在此处：</w:t>
            </w:r>
          </w:p>
          <w:p w14:paraId="75FF873D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%% 5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插值算法</w:t>
            </w:r>
          </w:p>
          <w:p w14:paraId="66F41A15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双线性插值算法</w:t>
            </w:r>
          </w:p>
          <w:p w14:paraId="3D997943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载入图像</w:t>
            </w:r>
          </w:p>
          <w:p w14:paraId="43CDCCD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); </w:t>
            </w:r>
          </w:p>
          <w:p w14:paraId="493740B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7BAC808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获取原图像大小</w:t>
            </w:r>
          </w:p>
          <w:p w14:paraId="0398B80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lastRenderedPageBreak/>
              <w:t>[rows, cols, channels] = size(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4D94F5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FC6AD0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定义新的大小</w:t>
            </w:r>
          </w:p>
          <w:p w14:paraId="33E8C44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newRows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300;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新的行数</w:t>
            </w:r>
          </w:p>
          <w:p w14:paraId="03BDBBD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newCols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300;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新的列数</w:t>
            </w:r>
          </w:p>
          <w:p w14:paraId="20DD0DB7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B63E5B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初始化新图像</w:t>
            </w:r>
          </w:p>
          <w:p w14:paraId="226FAAB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uint8(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zeros(</w:t>
            </w:r>
            <w:proofErr w:type="spellStart"/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newRows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newCols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, channels));</w:t>
            </w:r>
          </w:p>
          <w:p w14:paraId="30F417A7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F3C22D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计算缩放比例</w:t>
            </w:r>
          </w:p>
          <w:p w14:paraId="61120672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rowScale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rows /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newRows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0B8E29EB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colScale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cols /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newCols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67EAE26D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8FD696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双线性插值算法</w:t>
            </w:r>
          </w:p>
          <w:p w14:paraId="6CC28823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channel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1:channels</w:t>
            </w:r>
            <w:proofErr w:type="gramEnd"/>
          </w:p>
          <w:p w14:paraId="7DED851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1:newRows</w:t>
            </w:r>
            <w:proofErr w:type="gramEnd"/>
          </w:p>
          <w:p w14:paraId="1C18F15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j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1:newCols</w:t>
            </w:r>
            <w:proofErr w:type="gramEnd"/>
          </w:p>
          <w:p w14:paraId="03F08DC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计算在原图中的坐标</w:t>
            </w:r>
          </w:p>
          <w:p w14:paraId="3E7BAA9D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x =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*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rowScale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294D2007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y = j *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colScale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0ED281F7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3CD096E7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计算周围的四个像素点</w:t>
            </w:r>
          </w:p>
          <w:p w14:paraId="293A024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x1 = floor(x);</w:t>
            </w:r>
          </w:p>
          <w:p w14:paraId="3175EF8D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x2 = ceil(x);</w:t>
            </w:r>
          </w:p>
          <w:p w14:paraId="1473CFF0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y1 = floor(y);</w:t>
            </w:r>
          </w:p>
          <w:p w14:paraId="39FCEA40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y2 = ceil(y);</w:t>
            </w:r>
          </w:p>
          <w:p w14:paraId="36B37EB4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F1096F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确保坐标不超出图像边界</w:t>
            </w:r>
          </w:p>
          <w:p w14:paraId="5A7D01F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x1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max(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x1, 1);</w:t>
            </w:r>
          </w:p>
          <w:p w14:paraId="08C2027B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x2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min(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x2, rows);</w:t>
            </w:r>
          </w:p>
          <w:p w14:paraId="15E5EBA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y1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max(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y1, 1);</w:t>
            </w:r>
          </w:p>
          <w:p w14:paraId="308EE7C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y2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min(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y2, cols);</w:t>
            </w:r>
          </w:p>
          <w:p w14:paraId="755F4D6E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42A6A5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双线性插值公式</w:t>
            </w:r>
          </w:p>
          <w:p w14:paraId="4A3FB0A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fa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double(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x1, y1, channel)) * (x2 - x) +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double(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x2, y1, channel)) * (x - x1);</w:t>
            </w:r>
          </w:p>
          <w:p w14:paraId="0867DC78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fb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double(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x1, y2, channel)) * (x2 - x) +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double(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x2, y2, channel)) * (x - x1);</w:t>
            </w:r>
          </w:p>
          <w:p w14:paraId="1381A21E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pixelValue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fa * (y2 - y) + fb * (y - y1);</w:t>
            </w:r>
          </w:p>
          <w:p w14:paraId="6F35070D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05C79BA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分配</w:t>
            </w:r>
            <w:proofErr w:type="gramStart"/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像素值</w:t>
            </w:r>
            <w:proofErr w:type="gramEnd"/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到新图像</w:t>
            </w:r>
          </w:p>
          <w:p w14:paraId="56B6C61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if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pixelValue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==0)</w:t>
            </w:r>
          </w:p>
          <w:p w14:paraId="3CDA1AF3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    </w:t>
            </w:r>
            <w:proofErr w:type="spellStart"/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, j, channel) =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(x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1,y1,channel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648B7C5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else</w:t>
            </w:r>
          </w:p>
          <w:p w14:paraId="7EBEABB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    </w:t>
            </w:r>
            <w:proofErr w:type="spellStart"/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, j, channel) =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pixelValue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/ ((x2 - x1) * (y2 - y1));</w:t>
            </w:r>
          </w:p>
          <w:p w14:paraId="73CECA05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lastRenderedPageBreak/>
              <w:t xml:space="preserve">        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5F291EB8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478C714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71E1A07A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77D66EAA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86063D2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4E2571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A32F0A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2F482452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载入图像</w:t>
            </w:r>
          </w:p>
          <w:p w14:paraId="7DA620D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imread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'football.jpg'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);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替换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 'path_to_your_image.jpg'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为你的图像文件路径</w:t>
            </w:r>
          </w:p>
          <w:p w14:paraId="6947147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6E958A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获取原图像的尺寸</w:t>
            </w:r>
          </w:p>
          <w:p w14:paraId="20FB9BD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>[rows, cols, channels] = size(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F9693BE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7EAEDDE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定义新图像的尺寸</w:t>
            </w:r>
          </w:p>
          <w:p w14:paraId="1583C6C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newRows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300;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新的行数</w:t>
            </w:r>
          </w:p>
          <w:p w14:paraId="7B6C99E0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newCols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300;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新的列数</w:t>
            </w:r>
          </w:p>
          <w:p w14:paraId="10581652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1E5D09A7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初始化新图像</w:t>
            </w:r>
          </w:p>
          <w:p w14:paraId="7248188B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>newImg1 = uint8(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zeros(</w:t>
            </w:r>
            <w:proofErr w:type="spellStart"/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newRows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,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newCols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, channels));</w:t>
            </w:r>
          </w:p>
          <w:p w14:paraId="52E27445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4936AE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计算缩放比例</w:t>
            </w:r>
          </w:p>
          <w:p w14:paraId="367A33E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rowScale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rows /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newRows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09271AE4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colScale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cols /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newCols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;</w:t>
            </w:r>
          </w:p>
          <w:p w14:paraId="3C3F3FB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617D4E9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最近邻插值算法</w:t>
            </w:r>
          </w:p>
          <w:p w14:paraId="1F3CC648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channel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1:channels</w:t>
            </w:r>
            <w:proofErr w:type="gramEnd"/>
          </w:p>
          <w:p w14:paraId="798F804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1:newRows</w:t>
            </w:r>
            <w:proofErr w:type="gramEnd"/>
          </w:p>
          <w:p w14:paraId="113A53D5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 xml:space="preserve">for 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j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1:newCols</w:t>
            </w:r>
            <w:proofErr w:type="gramEnd"/>
          </w:p>
          <w:p w14:paraId="05AED30C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计算在原图中的坐标</w:t>
            </w:r>
          </w:p>
          <w:p w14:paraId="1EE31D7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x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round(</w:t>
            </w:r>
            <w:proofErr w:type="spellStart"/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*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rowScale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09EE6195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y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round(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j * 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colScale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19225491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5513046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确保坐标不超出图像边界</w:t>
            </w:r>
          </w:p>
          <w:p w14:paraId="559DF44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x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min(max(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x, 1), rows);</w:t>
            </w:r>
          </w:p>
          <w:p w14:paraId="27B165D2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y = 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min(max(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y, 1), cols);</w:t>
            </w:r>
          </w:p>
          <w:p w14:paraId="5B9BDFD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05E6F794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 xml:space="preserve">% </w:t>
            </w:r>
            <w:r w:rsidRPr="00DA3092">
              <w:rPr>
                <w:rFonts w:ascii="Consolas" w:eastAsia="宋体" w:hAnsi="Consolas" w:cs="宋体"/>
                <w:color w:val="008013"/>
                <w:kern w:val="0"/>
                <w:sz w:val="20"/>
              </w:rPr>
              <w:t>直接使用最近的像素值</w:t>
            </w:r>
          </w:p>
          <w:p w14:paraId="08B48C4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    newImg1(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, j, channel) = </w:t>
            </w:r>
            <w:proofErr w:type="spellStart"/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x, y, channel);</w:t>
            </w:r>
          </w:p>
          <w:p w14:paraId="117683BF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0AA8E4D9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 xml:space="preserve">    </w:t>
            </w: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0C5FFDA0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color w:val="0E00FF"/>
                <w:kern w:val="0"/>
                <w:sz w:val="20"/>
              </w:rPr>
              <w:t>end</w:t>
            </w:r>
          </w:p>
          <w:p w14:paraId="59919DB8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</w:p>
          <w:p w14:paraId="425C7755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>figure</w:t>
            </w:r>
          </w:p>
          <w:p w14:paraId="705AC966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>subplot(131</w:t>
            </w:r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),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img</w:t>
            </w:r>
            <w:proofErr w:type="spellEnd"/>
            <w:proofErr w:type="gram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);title</w:t>
            </w:r>
            <w:proofErr w:type="gram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'Original Image'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65ED3FDE" w14:textId="77777777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lastRenderedPageBreak/>
              <w:t>subplot(132),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newImg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);title(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双线性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  <w:p w14:paraId="359C9E1D" w14:textId="5F18C8F6" w:rsidR="00DA3092" w:rsidRPr="00DA3092" w:rsidRDefault="00DA3092" w:rsidP="00DA3092">
            <w:pPr>
              <w:widowControl/>
              <w:spacing w:line="240" w:lineRule="auto"/>
              <w:jc w:val="left"/>
              <w:rPr>
                <w:rFonts w:ascii="Consolas" w:eastAsia="宋体" w:hAnsi="Consolas" w:cs="宋体" w:hint="eastAsia"/>
                <w:kern w:val="0"/>
                <w:sz w:val="20"/>
              </w:rPr>
            </w:pPr>
            <w:r w:rsidRPr="00DA3092">
              <w:rPr>
                <w:rFonts w:ascii="Consolas" w:eastAsia="宋体" w:hAnsi="Consolas" w:cs="宋体"/>
                <w:kern w:val="0"/>
                <w:sz w:val="20"/>
              </w:rPr>
              <w:t>subplot(133),</w:t>
            </w:r>
            <w:proofErr w:type="spellStart"/>
            <w:r w:rsidRPr="00DA3092">
              <w:rPr>
                <w:rFonts w:ascii="Consolas" w:eastAsia="宋体" w:hAnsi="Consolas" w:cs="宋体"/>
                <w:kern w:val="0"/>
                <w:sz w:val="20"/>
              </w:rPr>
              <w:t>imshow</w:t>
            </w:r>
            <w:proofErr w:type="spellEnd"/>
            <w:r w:rsidRPr="00DA3092">
              <w:rPr>
                <w:rFonts w:ascii="Consolas" w:eastAsia="宋体" w:hAnsi="Consolas" w:cs="宋体"/>
                <w:kern w:val="0"/>
                <w:sz w:val="20"/>
              </w:rPr>
              <w:t>(newImg1);title(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最近邻</w:t>
            </w:r>
            <w:r w:rsidRPr="00DA3092">
              <w:rPr>
                <w:rFonts w:ascii="Consolas" w:eastAsia="宋体" w:hAnsi="Consolas" w:cs="宋体"/>
                <w:color w:val="A709F5"/>
                <w:kern w:val="0"/>
                <w:sz w:val="20"/>
              </w:rPr>
              <w:t>'</w:t>
            </w:r>
            <w:r w:rsidRPr="00DA3092">
              <w:rPr>
                <w:rFonts w:ascii="Consolas" w:eastAsia="宋体" w:hAnsi="Consolas" w:cs="宋体"/>
                <w:kern w:val="0"/>
                <w:sz w:val="20"/>
              </w:rPr>
              <w:t>);</w:t>
            </w:r>
          </w:p>
        </w:tc>
      </w:tr>
      <w:tr w:rsidR="0025035B" w:rsidRPr="0025035B" w14:paraId="458DC129" w14:textId="77777777" w:rsidTr="002D5649">
        <w:tc>
          <w:tcPr>
            <w:tcW w:w="9060" w:type="dxa"/>
          </w:tcPr>
          <w:p w14:paraId="02CE75E7" w14:textId="77777777" w:rsidR="0025035B" w:rsidRPr="0025035B" w:rsidRDefault="0025035B" w:rsidP="0025035B">
            <w:pPr>
              <w:ind w:firstLine="480"/>
              <w:rPr>
                <w:rFonts w:eastAsia="宋体"/>
                <w:color w:val="4F4F4F"/>
              </w:rPr>
            </w:pPr>
            <w:r w:rsidRPr="0025035B">
              <w:rPr>
                <w:rFonts w:eastAsia="宋体" w:hint="eastAsia"/>
                <w:szCs w:val="24"/>
              </w:rPr>
              <w:lastRenderedPageBreak/>
              <w:t>请将运行结果贴在此处：</w:t>
            </w:r>
          </w:p>
        </w:tc>
      </w:tr>
      <w:tr w:rsidR="0025035B" w:rsidRPr="0025035B" w14:paraId="7673FA46" w14:textId="77777777" w:rsidTr="002D5649">
        <w:tc>
          <w:tcPr>
            <w:tcW w:w="9060" w:type="dxa"/>
          </w:tcPr>
          <w:p w14:paraId="39D333B8" w14:textId="1C3CF8C4" w:rsidR="0025035B" w:rsidRPr="0025035B" w:rsidRDefault="00DA3092" w:rsidP="000F31CC">
            <w:pPr>
              <w:ind w:firstLine="480"/>
              <w:rPr>
                <w:rFonts w:eastAsia="宋体"/>
                <w:color w:val="4F4F4F"/>
              </w:rPr>
            </w:pPr>
            <w:r>
              <w:rPr>
                <w:noProof/>
              </w:rPr>
              <w:drawing>
                <wp:inline distT="0" distB="0" distL="0" distR="0" wp14:anchorId="6A203D69" wp14:editId="71E0C68C">
                  <wp:extent cx="5334140" cy="4463260"/>
                  <wp:effectExtent l="0" t="0" r="0" b="0"/>
                  <wp:docPr id="1583584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58495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140" cy="446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546DD" w14:textId="77777777" w:rsidR="00762B4D" w:rsidRPr="0025035B" w:rsidRDefault="00762B4D" w:rsidP="00762B4D">
      <w:pPr>
        <w:pStyle w:val="afb"/>
        <w:rPr>
          <w:rFonts w:hint="eastAsia"/>
        </w:rPr>
      </w:pPr>
    </w:p>
    <w:p w14:paraId="148C7ACF" w14:textId="77777777" w:rsidR="006D409A" w:rsidRPr="00D65F08" w:rsidRDefault="004E59DF" w:rsidP="00987144">
      <w:pPr>
        <w:pStyle w:val="afb"/>
        <w:rPr>
          <w:rFonts w:hint="eastAsia"/>
          <w:b/>
        </w:rPr>
      </w:pPr>
      <w:r w:rsidRPr="00D65F08">
        <w:rPr>
          <w:rFonts w:hint="eastAsia"/>
          <w:b/>
          <w:color w:val="FF0000"/>
        </w:rPr>
        <w:t>注意：本实验报告要求直接将本</w:t>
      </w:r>
      <w:r w:rsidRPr="00D65F08">
        <w:rPr>
          <w:rFonts w:hint="eastAsia"/>
          <w:b/>
          <w:color w:val="FF0000"/>
        </w:rPr>
        <w:t>word</w:t>
      </w:r>
      <w:r w:rsidRPr="00D65F08">
        <w:rPr>
          <w:rFonts w:hint="eastAsia"/>
          <w:b/>
          <w:color w:val="FF0000"/>
        </w:rPr>
        <w:t>文档上传至课程平台</w:t>
      </w:r>
    </w:p>
    <w:sectPr w:rsidR="006D409A" w:rsidRPr="00D65F08">
      <w:pgSz w:w="11906" w:h="16838"/>
      <w:pgMar w:top="1418" w:right="1418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E38E19" w14:textId="77777777" w:rsidR="009144A3" w:rsidRDefault="009144A3">
      <w:pPr>
        <w:spacing w:line="240" w:lineRule="auto"/>
      </w:pPr>
      <w:r>
        <w:separator/>
      </w:r>
    </w:p>
  </w:endnote>
  <w:endnote w:type="continuationSeparator" w:id="0">
    <w:p w14:paraId="36791A3B" w14:textId="77777777" w:rsidR="009144A3" w:rsidRDefault="009144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+mn-cs">
    <w:altName w:val="Segoe Print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B89054" w14:textId="77777777" w:rsidR="009144A3" w:rsidRDefault="009144A3">
      <w:r>
        <w:separator/>
      </w:r>
    </w:p>
  </w:footnote>
  <w:footnote w:type="continuationSeparator" w:id="0">
    <w:p w14:paraId="28ACCF2C" w14:textId="77777777" w:rsidR="009144A3" w:rsidRDefault="009144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D9FFF18"/>
    <w:multiLevelType w:val="singleLevel"/>
    <w:tmpl w:val="DD9FFF18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2C1B3464"/>
    <w:multiLevelType w:val="hybridMultilevel"/>
    <w:tmpl w:val="C338C608"/>
    <w:lvl w:ilvl="0" w:tplc="0EBA4816">
      <w:start w:val="3"/>
      <w:numFmt w:val="decimal"/>
      <w:lvlText w:val="（%1）"/>
      <w:lvlJc w:val="left"/>
      <w:pPr>
        <w:ind w:left="750" w:hanging="75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3C3F41"/>
    <w:multiLevelType w:val="multilevel"/>
    <w:tmpl w:val="373C3F41"/>
    <w:lvl w:ilvl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9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380" w:hanging="420"/>
      </w:pPr>
    </w:lvl>
    <w:lvl w:ilvl="3">
      <w:start w:val="1"/>
      <w:numFmt w:val="decimal"/>
      <w:lvlText w:val="%4."/>
      <w:lvlJc w:val="left"/>
      <w:pPr>
        <w:ind w:left="1800" w:hanging="420"/>
      </w:pPr>
    </w:lvl>
    <w:lvl w:ilvl="4">
      <w:start w:val="1"/>
      <w:numFmt w:val="lowerLetter"/>
      <w:lvlText w:val="%5)"/>
      <w:lvlJc w:val="left"/>
      <w:pPr>
        <w:ind w:left="2220" w:hanging="420"/>
      </w:pPr>
    </w:lvl>
    <w:lvl w:ilvl="5">
      <w:start w:val="1"/>
      <w:numFmt w:val="lowerRoman"/>
      <w:lvlText w:val="%6."/>
      <w:lvlJc w:val="right"/>
      <w:pPr>
        <w:ind w:left="2640" w:hanging="420"/>
      </w:pPr>
    </w:lvl>
    <w:lvl w:ilvl="6">
      <w:start w:val="1"/>
      <w:numFmt w:val="decimal"/>
      <w:lvlText w:val="%7."/>
      <w:lvlJc w:val="left"/>
      <w:pPr>
        <w:ind w:left="3060" w:hanging="420"/>
      </w:pPr>
    </w:lvl>
    <w:lvl w:ilvl="7">
      <w:start w:val="1"/>
      <w:numFmt w:val="lowerLetter"/>
      <w:lvlText w:val="%8)"/>
      <w:lvlJc w:val="left"/>
      <w:pPr>
        <w:ind w:left="3480" w:hanging="420"/>
      </w:pPr>
    </w:lvl>
    <w:lvl w:ilvl="8">
      <w:start w:val="1"/>
      <w:numFmt w:val="lowerRoman"/>
      <w:lvlText w:val="%9."/>
      <w:lvlJc w:val="right"/>
      <w:pPr>
        <w:ind w:left="3900" w:hanging="420"/>
      </w:pPr>
    </w:lvl>
  </w:abstractNum>
  <w:abstractNum w:abstractNumId="3" w15:restartNumberingAfterBreak="0">
    <w:nsid w:val="3A076B4E"/>
    <w:multiLevelType w:val="hybridMultilevel"/>
    <w:tmpl w:val="94643CF6"/>
    <w:lvl w:ilvl="0" w:tplc="3FCE1DD4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54369862">
    <w:abstractNumId w:val="2"/>
  </w:num>
  <w:num w:numId="2" w16cid:durableId="289554136">
    <w:abstractNumId w:val="3"/>
  </w:num>
  <w:num w:numId="3" w16cid:durableId="343947193">
    <w:abstractNumId w:val="0"/>
  </w:num>
  <w:num w:numId="4" w16cid:durableId="1595631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IzNGIyZTU0YTcxYTRkNzA1NDlhNTg5NTI0NjlmODkifQ=="/>
  </w:docVars>
  <w:rsids>
    <w:rsidRoot w:val="008B249D"/>
    <w:rsid w:val="000202D0"/>
    <w:rsid w:val="0004518F"/>
    <w:rsid w:val="00052FE5"/>
    <w:rsid w:val="00080E0A"/>
    <w:rsid w:val="00081CBA"/>
    <w:rsid w:val="000A3ADD"/>
    <w:rsid w:val="000D34C9"/>
    <w:rsid w:val="000E5EC7"/>
    <w:rsid w:val="000F31CC"/>
    <w:rsid w:val="00112BAA"/>
    <w:rsid w:val="00122AE8"/>
    <w:rsid w:val="001514E4"/>
    <w:rsid w:val="00175A37"/>
    <w:rsid w:val="001A1F1B"/>
    <w:rsid w:val="001C0E6B"/>
    <w:rsid w:val="001C2768"/>
    <w:rsid w:val="001C6C97"/>
    <w:rsid w:val="001D0EEA"/>
    <w:rsid w:val="001F602C"/>
    <w:rsid w:val="00216A31"/>
    <w:rsid w:val="00230E0C"/>
    <w:rsid w:val="0024071E"/>
    <w:rsid w:val="00244011"/>
    <w:rsid w:val="002461DE"/>
    <w:rsid w:val="0025035B"/>
    <w:rsid w:val="002562C9"/>
    <w:rsid w:val="00271ED5"/>
    <w:rsid w:val="00272768"/>
    <w:rsid w:val="00292366"/>
    <w:rsid w:val="002A65F2"/>
    <w:rsid w:val="002B4F8E"/>
    <w:rsid w:val="002D0BA3"/>
    <w:rsid w:val="002F2384"/>
    <w:rsid w:val="00323E62"/>
    <w:rsid w:val="00327A2D"/>
    <w:rsid w:val="00352044"/>
    <w:rsid w:val="003633C0"/>
    <w:rsid w:val="00375C1F"/>
    <w:rsid w:val="00390AB0"/>
    <w:rsid w:val="003921B4"/>
    <w:rsid w:val="003F0A27"/>
    <w:rsid w:val="003F1204"/>
    <w:rsid w:val="004160C0"/>
    <w:rsid w:val="00420695"/>
    <w:rsid w:val="0043258B"/>
    <w:rsid w:val="004844FA"/>
    <w:rsid w:val="004A7EB6"/>
    <w:rsid w:val="004B1327"/>
    <w:rsid w:val="004B38B1"/>
    <w:rsid w:val="004E554C"/>
    <w:rsid w:val="004E59DF"/>
    <w:rsid w:val="00531078"/>
    <w:rsid w:val="00544FF1"/>
    <w:rsid w:val="0054640C"/>
    <w:rsid w:val="00557DA7"/>
    <w:rsid w:val="0059179F"/>
    <w:rsid w:val="005A3BB7"/>
    <w:rsid w:val="005B58F4"/>
    <w:rsid w:val="005F0680"/>
    <w:rsid w:val="00617EA8"/>
    <w:rsid w:val="00652A9D"/>
    <w:rsid w:val="00656E4D"/>
    <w:rsid w:val="0068070D"/>
    <w:rsid w:val="006A41E0"/>
    <w:rsid w:val="006B437C"/>
    <w:rsid w:val="006C4235"/>
    <w:rsid w:val="006C4B3A"/>
    <w:rsid w:val="006D25C1"/>
    <w:rsid w:val="006D409A"/>
    <w:rsid w:val="006E1A0F"/>
    <w:rsid w:val="006F0E59"/>
    <w:rsid w:val="006F3DFB"/>
    <w:rsid w:val="00704340"/>
    <w:rsid w:val="007126AE"/>
    <w:rsid w:val="00715F02"/>
    <w:rsid w:val="007354EB"/>
    <w:rsid w:val="00750008"/>
    <w:rsid w:val="0075227C"/>
    <w:rsid w:val="00762B4D"/>
    <w:rsid w:val="00766E2B"/>
    <w:rsid w:val="0077362A"/>
    <w:rsid w:val="007A0509"/>
    <w:rsid w:val="007A1D18"/>
    <w:rsid w:val="007B0E3B"/>
    <w:rsid w:val="007E531F"/>
    <w:rsid w:val="007E6116"/>
    <w:rsid w:val="007E6A44"/>
    <w:rsid w:val="00804777"/>
    <w:rsid w:val="00822F86"/>
    <w:rsid w:val="00864977"/>
    <w:rsid w:val="008769B0"/>
    <w:rsid w:val="0088049E"/>
    <w:rsid w:val="00891CC8"/>
    <w:rsid w:val="0089472F"/>
    <w:rsid w:val="00895794"/>
    <w:rsid w:val="008B249D"/>
    <w:rsid w:val="008C7453"/>
    <w:rsid w:val="00905D59"/>
    <w:rsid w:val="00906837"/>
    <w:rsid w:val="009069E9"/>
    <w:rsid w:val="00912B00"/>
    <w:rsid w:val="009144A3"/>
    <w:rsid w:val="00915715"/>
    <w:rsid w:val="00917F43"/>
    <w:rsid w:val="00987144"/>
    <w:rsid w:val="009B3DDC"/>
    <w:rsid w:val="009C727E"/>
    <w:rsid w:val="009D19FE"/>
    <w:rsid w:val="00A05C93"/>
    <w:rsid w:val="00A15685"/>
    <w:rsid w:val="00A50676"/>
    <w:rsid w:val="00A6773F"/>
    <w:rsid w:val="00A71A62"/>
    <w:rsid w:val="00A77F8F"/>
    <w:rsid w:val="00AB3803"/>
    <w:rsid w:val="00AC6CE1"/>
    <w:rsid w:val="00B1309A"/>
    <w:rsid w:val="00B20647"/>
    <w:rsid w:val="00B85F3B"/>
    <w:rsid w:val="00BC0C36"/>
    <w:rsid w:val="00BC73CE"/>
    <w:rsid w:val="00BE0093"/>
    <w:rsid w:val="00BF2645"/>
    <w:rsid w:val="00C25B42"/>
    <w:rsid w:val="00C32B36"/>
    <w:rsid w:val="00C6638A"/>
    <w:rsid w:val="00C76BE8"/>
    <w:rsid w:val="00CC1919"/>
    <w:rsid w:val="00CC75A1"/>
    <w:rsid w:val="00CD4340"/>
    <w:rsid w:val="00D21977"/>
    <w:rsid w:val="00D274E2"/>
    <w:rsid w:val="00D62785"/>
    <w:rsid w:val="00D65166"/>
    <w:rsid w:val="00D65F08"/>
    <w:rsid w:val="00D70EB2"/>
    <w:rsid w:val="00DA3092"/>
    <w:rsid w:val="00E04107"/>
    <w:rsid w:val="00E42369"/>
    <w:rsid w:val="00E64F3C"/>
    <w:rsid w:val="00EB23CA"/>
    <w:rsid w:val="00ED09E0"/>
    <w:rsid w:val="00EE2596"/>
    <w:rsid w:val="00F14018"/>
    <w:rsid w:val="00F2694C"/>
    <w:rsid w:val="00F419F5"/>
    <w:rsid w:val="00F70ABF"/>
    <w:rsid w:val="00FA6688"/>
    <w:rsid w:val="5629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64B123"/>
  <w15:docId w15:val="{EA3306AC-EB61-49A2-B4C6-33E9091D9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71ED5"/>
    <w:pPr>
      <w:widowControl w:val="0"/>
      <w:spacing w:line="264" w:lineRule="auto"/>
      <w:jc w:val="both"/>
    </w:pPr>
    <w:rPr>
      <w:rFonts w:ascii="Times New Roman" w:eastAsia="微软雅黑" w:hAnsi="Times New Roman" w:cs="Times New Roman"/>
      <w:kern w:val="2"/>
      <w:sz w:val="24"/>
    </w:rPr>
  </w:style>
  <w:style w:type="paragraph" w:styleId="1">
    <w:name w:val="heading 1"/>
    <w:basedOn w:val="a"/>
    <w:next w:val="a"/>
    <w:link w:val="10"/>
    <w:qFormat/>
    <w:pPr>
      <w:widowControl/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00" w:line="276" w:lineRule="auto"/>
      <w:jc w:val="left"/>
      <w:outlineLvl w:val="0"/>
    </w:pPr>
    <w:rPr>
      <w:rFonts w:asciiTheme="minorHAnsi" w:hAnsiTheme="minorHAnsi" w:cstheme="minorBidi"/>
      <w:b/>
      <w:bCs/>
      <w:caps/>
      <w:color w:val="FFFFFF" w:themeColor="background1"/>
      <w:spacing w:val="15"/>
      <w:kern w:val="0"/>
      <w:sz w:val="36"/>
      <w:szCs w:val="22"/>
    </w:rPr>
  </w:style>
  <w:style w:type="paragraph" w:styleId="2">
    <w:name w:val="heading 2"/>
    <w:basedOn w:val="a"/>
    <w:next w:val="a"/>
    <w:link w:val="20"/>
    <w:unhideWhenUsed/>
    <w:qFormat/>
    <w:pPr>
      <w:widowControl/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120" w:after="120"/>
      <w:jc w:val="left"/>
      <w:outlineLvl w:val="1"/>
    </w:pPr>
    <w:rPr>
      <w:rFonts w:asciiTheme="minorHAnsi" w:hAnsiTheme="minorHAnsi" w:cstheme="minorBidi"/>
      <w:b/>
      <w:bCs/>
      <w:caps/>
      <w:color w:val="000000" w:themeColor="text1"/>
      <w:spacing w:val="15"/>
      <w:kern w:val="0"/>
      <w:sz w:val="30"/>
      <w:szCs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widowControl/>
      <w:pBdr>
        <w:top w:val="single" w:sz="6" w:space="2" w:color="4F81BD" w:themeColor="accent1"/>
        <w:left w:val="single" w:sz="6" w:space="2" w:color="4F81BD" w:themeColor="accent1"/>
      </w:pBdr>
      <w:spacing w:before="300" w:line="276" w:lineRule="auto"/>
      <w:jc w:val="left"/>
      <w:outlineLvl w:val="2"/>
    </w:pPr>
    <w:rPr>
      <w:rFonts w:asciiTheme="minorHAnsi" w:eastAsiaTheme="minorEastAsia" w:hAnsiTheme="minorHAnsi" w:cstheme="minorBidi"/>
      <w:caps/>
      <w:color w:val="244061" w:themeColor="accent1" w:themeShade="80"/>
      <w:spacing w:val="15"/>
      <w:kern w:val="0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widowControl/>
      <w:pBdr>
        <w:top w:val="dotted" w:sz="6" w:space="2" w:color="4F81BD" w:themeColor="accent1"/>
        <w:left w:val="dotted" w:sz="6" w:space="2" w:color="4F81BD" w:themeColor="accent1"/>
      </w:pBdr>
      <w:spacing w:before="300" w:line="276" w:lineRule="auto"/>
      <w:jc w:val="left"/>
      <w:outlineLvl w:val="3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widowControl/>
      <w:pBdr>
        <w:bottom w:val="single" w:sz="6" w:space="1" w:color="4F81BD" w:themeColor="accent1"/>
      </w:pBdr>
      <w:spacing w:before="300" w:line="276" w:lineRule="auto"/>
      <w:jc w:val="left"/>
      <w:outlineLvl w:val="4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widowControl/>
      <w:pBdr>
        <w:bottom w:val="dotted" w:sz="6" w:space="1" w:color="4F81BD" w:themeColor="accent1"/>
      </w:pBdr>
      <w:spacing w:before="300" w:line="276" w:lineRule="auto"/>
      <w:jc w:val="left"/>
      <w:outlineLvl w:val="5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widowControl/>
      <w:spacing w:before="300" w:line="276" w:lineRule="auto"/>
      <w:jc w:val="left"/>
      <w:outlineLvl w:val="6"/>
    </w:pPr>
    <w:rPr>
      <w:rFonts w:asciiTheme="minorHAnsi" w:eastAsiaTheme="minorEastAsia" w:hAnsiTheme="minorHAnsi" w:cstheme="minorBidi"/>
      <w:caps/>
      <w:color w:val="365F91" w:themeColor="accent1" w:themeShade="BF"/>
      <w:spacing w:val="10"/>
      <w:kern w:val="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widowControl/>
      <w:spacing w:before="300" w:line="276" w:lineRule="auto"/>
      <w:jc w:val="left"/>
      <w:outlineLvl w:val="7"/>
    </w:pPr>
    <w:rPr>
      <w:rFonts w:asciiTheme="minorHAnsi" w:eastAsiaTheme="minorEastAsia" w:hAnsiTheme="minorHAnsi" w:cstheme="minorBidi"/>
      <w:caps/>
      <w:spacing w:val="10"/>
      <w:kern w:val="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widowControl/>
      <w:spacing w:before="300" w:line="276" w:lineRule="auto"/>
      <w:jc w:val="left"/>
      <w:outlineLvl w:val="8"/>
    </w:pPr>
    <w:rPr>
      <w:rFonts w:asciiTheme="minorHAnsi" w:eastAsiaTheme="minorEastAsia" w:hAnsiTheme="minorHAnsi" w:cstheme="minorBidi"/>
      <w:i/>
      <w:caps/>
      <w:spacing w:val="10"/>
      <w:kern w:val="0"/>
      <w:sz w:val="18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color w:val="365F91" w:themeColor="accent1" w:themeShade="BF"/>
      <w:sz w:val="16"/>
      <w:szCs w:val="16"/>
    </w:rPr>
  </w:style>
  <w:style w:type="paragraph" w:styleId="a4">
    <w:name w:val="Balloon Text"/>
    <w:basedOn w:val="a"/>
    <w:link w:val="a5"/>
    <w:semiHidden/>
    <w:unhideWhenUsed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pPr>
      <w:widowControl/>
      <w:tabs>
        <w:tab w:val="center" w:pos="4153"/>
        <w:tab w:val="right" w:pos="8306"/>
      </w:tabs>
      <w:snapToGrid w:val="0"/>
      <w:spacing w:before="200" w:after="200"/>
      <w:jc w:val="left"/>
    </w:pPr>
    <w:rPr>
      <w:rFonts w:asciiTheme="minorHAnsi" w:eastAsiaTheme="minorEastAsia" w:hAnsiTheme="minorHAnsi" w:cstheme="minorBidi"/>
      <w:kern w:val="0"/>
      <w:sz w:val="18"/>
      <w:szCs w:val="18"/>
    </w:rPr>
  </w:style>
  <w:style w:type="paragraph" w:styleId="a8">
    <w:name w:val="header"/>
    <w:basedOn w:val="a"/>
    <w:link w:val="a9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200" w:after="200"/>
      <w:jc w:val="center"/>
    </w:pPr>
    <w:rPr>
      <w:rFonts w:asciiTheme="minorHAnsi" w:eastAsiaTheme="minorEastAsia" w:hAnsiTheme="minorHAnsi" w:cstheme="minorBidi"/>
      <w:kern w:val="0"/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pPr>
      <w:widowControl/>
      <w:spacing w:before="200" w:after="1000"/>
      <w:jc w:val="left"/>
    </w:pPr>
    <w:rPr>
      <w:rFonts w:asciiTheme="minorHAnsi" w:eastAsiaTheme="minorEastAsia" w:hAnsiTheme="minorHAnsi" w:cstheme="minorBidi"/>
      <w:caps/>
      <w:color w:val="595959" w:themeColor="text1" w:themeTint="A6"/>
      <w:spacing w:val="10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c">
    <w:name w:val="Normal (Web)"/>
    <w:basedOn w:val="a"/>
    <w:uiPriority w:val="99"/>
    <w:semiHidden/>
    <w:unhideWhenUsed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paragraph" w:styleId="ad">
    <w:name w:val="Title"/>
    <w:basedOn w:val="a"/>
    <w:next w:val="a"/>
    <w:link w:val="ae"/>
    <w:uiPriority w:val="10"/>
    <w:qFormat/>
    <w:pPr>
      <w:widowControl/>
      <w:spacing w:before="720" w:after="200" w:line="276" w:lineRule="auto"/>
      <w:jc w:val="left"/>
    </w:pPr>
    <w:rPr>
      <w:rFonts w:asciiTheme="minorHAnsi" w:eastAsiaTheme="minorEastAsia" w:hAnsiTheme="minorHAnsi" w:cstheme="minorBidi"/>
      <w:caps/>
      <w:color w:val="4F81BD" w:themeColor="accent1"/>
      <w:spacing w:val="10"/>
      <w:kern w:val="28"/>
      <w:sz w:val="52"/>
      <w:szCs w:val="52"/>
    </w:rPr>
  </w:style>
  <w:style w:type="table" w:styleId="af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uiPriority w:val="22"/>
    <w:qFormat/>
    <w:rPr>
      <w:b/>
      <w:bCs/>
    </w:rPr>
  </w:style>
  <w:style w:type="character" w:styleId="af1">
    <w:name w:val="Emphasis"/>
    <w:uiPriority w:val="20"/>
    <w:qFormat/>
    <w:rPr>
      <w:caps/>
      <w:color w:val="244061" w:themeColor="accent1" w:themeShade="80"/>
      <w:spacing w:val="5"/>
    </w:rPr>
  </w:style>
  <w:style w:type="character" w:customStyle="1" w:styleId="10">
    <w:name w:val="标题 1 字符"/>
    <w:basedOn w:val="a0"/>
    <w:link w:val="1"/>
    <w:rPr>
      <w:rFonts w:eastAsia="宋体"/>
      <w:b/>
      <w:bCs/>
      <w:caps/>
      <w:color w:val="FFFFFF" w:themeColor="background1"/>
      <w:spacing w:val="15"/>
      <w:sz w:val="36"/>
      <w:shd w:val="clear" w:color="auto" w:fill="4F81BD" w:themeFill="accent1"/>
    </w:rPr>
  </w:style>
  <w:style w:type="character" w:customStyle="1" w:styleId="20">
    <w:name w:val="标题 2 字符"/>
    <w:basedOn w:val="a0"/>
    <w:link w:val="2"/>
    <w:rPr>
      <w:rFonts w:eastAsia="微软雅黑"/>
      <w:b/>
      <w:bCs/>
      <w:caps/>
      <w:color w:val="000000" w:themeColor="text1"/>
      <w:spacing w:val="15"/>
      <w:sz w:val="30"/>
      <w:shd w:val="clear" w:color="auto" w:fill="DBE5F1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rPr>
      <w:caps/>
      <w:color w:val="244061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semiHidden/>
    <w:rPr>
      <w:caps/>
      <w:color w:val="365F91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Pr>
      <w:caps/>
      <w:color w:val="365F91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Pr>
      <w:caps/>
      <w:color w:val="365F91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Pr>
      <w:caps/>
      <w:color w:val="365F91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Pr>
      <w:i/>
      <w:caps/>
      <w:spacing w:val="10"/>
      <w:sz w:val="18"/>
      <w:szCs w:val="18"/>
    </w:rPr>
  </w:style>
  <w:style w:type="character" w:customStyle="1" w:styleId="ae">
    <w:name w:val="标题 字符"/>
    <w:basedOn w:val="a0"/>
    <w:link w:val="ad"/>
    <w:uiPriority w:val="10"/>
    <w:rPr>
      <w:caps/>
      <w:color w:val="4F81BD" w:themeColor="accent1"/>
      <w:spacing w:val="10"/>
      <w:kern w:val="28"/>
      <w:sz w:val="52"/>
      <w:szCs w:val="52"/>
    </w:rPr>
  </w:style>
  <w:style w:type="character" w:customStyle="1" w:styleId="ab">
    <w:name w:val="副标题 字符"/>
    <w:basedOn w:val="a0"/>
    <w:link w:val="aa"/>
    <w:uiPriority w:val="11"/>
    <w:rPr>
      <w:caps/>
      <w:color w:val="595959" w:themeColor="text1" w:themeTint="A6"/>
      <w:spacing w:val="10"/>
      <w:sz w:val="24"/>
      <w:szCs w:val="24"/>
    </w:rPr>
  </w:style>
  <w:style w:type="paragraph" w:styleId="af2">
    <w:name w:val="No Spacing"/>
    <w:basedOn w:val="a"/>
    <w:link w:val="af3"/>
    <w:uiPriority w:val="1"/>
    <w:qFormat/>
    <w:pPr>
      <w:widowControl/>
      <w:jc w:val="left"/>
    </w:pPr>
    <w:rPr>
      <w:rFonts w:asciiTheme="minorHAnsi" w:eastAsiaTheme="minorEastAsia" w:hAnsiTheme="minorHAnsi" w:cstheme="minorBidi"/>
      <w:kern w:val="0"/>
      <w:sz w:val="20"/>
    </w:rPr>
  </w:style>
  <w:style w:type="character" w:customStyle="1" w:styleId="af3">
    <w:name w:val="无间隔 字符"/>
    <w:basedOn w:val="a0"/>
    <w:link w:val="af2"/>
    <w:uiPriority w:val="1"/>
    <w:rPr>
      <w:sz w:val="20"/>
      <w:szCs w:val="20"/>
    </w:rPr>
  </w:style>
  <w:style w:type="paragraph" w:styleId="af4">
    <w:name w:val="List Paragraph"/>
    <w:basedOn w:val="a"/>
    <w:uiPriority w:val="34"/>
    <w:qFormat/>
    <w:pPr>
      <w:widowControl/>
      <w:spacing w:before="200"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0"/>
    </w:rPr>
  </w:style>
  <w:style w:type="paragraph" w:styleId="af5">
    <w:name w:val="Quote"/>
    <w:basedOn w:val="a"/>
    <w:next w:val="a"/>
    <w:link w:val="af6"/>
    <w:uiPriority w:val="29"/>
    <w:qFormat/>
    <w:pPr>
      <w:widowControl/>
      <w:spacing w:before="200" w:after="200" w:line="276" w:lineRule="auto"/>
      <w:jc w:val="left"/>
    </w:pPr>
    <w:rPr>
      <w:rFonts w:asciiTheme="minorHAnsi" w:eastAsiaTheme="minorEastAsia" w:hAnsiTheme="minorHAnsi" w:cstheme="minorBidi"/>
      <w:i/>
      <w:iCs/>
      <w:kern w:val="0"/>
      <w:sz w:val="20"/>
    </w:rPr>
  </w:style>
  <w:style w:type="character" w:customStyle="1" w:styleId="af6">
    <w:name w:val="引用 字符"/>
    <w:basedOn w:val="a0"/>
    <w:link w:val="af5"/>
    <w:uiPriority w:val="29"/>
    <w:rPr>
      <w:i/>
      <w:iCs/>
      <w:sz w:val="20"/>
      <w:szCs w:val="20"/>
    </w:rPr>
  </w:style>
  <w:style w:type="paragraph" w:styleId="af7">
    <w:name w:val="Intense Quote"/>
    <w:basedOn w:val="a"/>
    <w:next w:val="a"/>
    <w:link w:val="af8"/>
    <w:uiPriority w:val="30"/>
    <w:qFormat/>
    <w:pPr>
      <w:widowControl/>
      <w:pBdr>
        <w:top w:val="single" w:sz="4" w:space="10" w:color="4F81BD" w:themeColor="accent1"/>
        <w:left w:val="single" w:sz="4" w:space="10" w:color="4F81BD" w:themeColor="accent1"/>
      </w:pBdr>
      <w:spacing w:before="200" w:line="276" w:lineRule="auto"/>
      <w:ind w:left="1296" w:right="1152"/>
    </w:pPr>
    <w:rPr>
      <w:rFonts w:asciiTheme="minorHAnsi" w:eastAsiaTheme="minorEastAsia" w:hAnsiTheme="minorHAnsi" w:cstheme="minorBidi"/>
      <w:i/>
      <w:iCs/>
      <w:color w:val="4F81BD" w:themeColor="accent1"/>
      <w:kern w:val="0"/>
      <w:sz w:val="20"/>
    </w:rPr>
  </w:style>
  <w:style w:type="character" w:customStyle="1" w:styleId="af8">
    <w:name w:val="明显引用 字符"/>
    <w:basedOn w:val="a0"/>
    <w:link w:val="af7"/>
    <w:uiPriority w:val="30"/>
    <w:rPr>
      <w:i/>
      <w:iCs/>
      <w:color w:val="4F81BD" w:themeColor="accent1"/>
      <w:sz w:val="20"/>
      <w:szCs w:val="20"/>
    </w:rPr>
  </w:style>
  <w:style w:type="character" w:customStyle="1" w:styleId="11">
    <w:name w:val="不明显强调1"/>
    <w:uiPriority w:val="19"/>
    <w:qFormat/>
    <w:rPr>
      <w:i/>
      <w:iCs/>
      <w:color w:val="244061" w:themeColor="accent1" w:themeShade="80"/>
    </w:rPr>
  </w:style>
  <w:style w:type="character" w:customStyle="1" w:styleId="12">
    <w:name w:val="明显强调1"/>
    <w:uiPriority w:val="21"/>
    <w:qFormat/>
    <w:rPr>
      <w:b/>
      <w:bCs/>
      <w:caps/>
      <w:color w:val="244061" w:themeColor="accent1" w:themeShade="80"/>
      <w:spacing w:val="10"/>
    </w:rPr>
  </w:style>
  <w:style w:type="character" w:customStyle="1" w:styleId="13">
    <w:name w:val="不明显参考1"/>
    <w:uiPriority w:val="31"/>
    <w:qFormat/>
    <w:rPr>
      <w:b/>
      <w:bCs/>
      <w:color w:val="4F81BD" w:themeColor="accent1"/>
    </w:rPr>
  </w:style>
  <w:style w:type="character" w:customStyle="1" w:styleId="14">
    <w:name w:val="明显参考1"/>
    <w:uiPriority w:val="32"/>
    <w:qFormat/>
    <w:rPr>
      <w:b/>
      <w:bCs/>
      <w:i/>
      <w:iCs/>
      <w:caps/>
      <w:color w:val="4F81BD" w:themeColor="accent1"/>
    </w:rPr>
  </w:style>
  <w:style w:type="character" w:customStyle="1" w:styleId="15">
    <w:name w:val="书籍标题1"/>
    <w:uiPriority w:val="33"/>
    <w:qFormat/>
    <w:rPr>
      <w:b/>
      <w:bCs/>
      <w:i/>
      <w:iCs/>
      <w:spacing w:val="9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  <w:rPr>
      <w:lang w:bidi="en-US"/>
    </w:rPr>
  </w:style>
  <w:style w:type="character" w:customStyle="1" w:styleId="a9">
    <w:name w:val="页眉 字符"/>
    <w:basedOn w:val="a0"/>
    <w:link w:val="a8"/>
    <w:rPr>
      <w:sz w:val="18"/>
      <w:szCs w:val="18"/>
    </w:rPr>
  </w:style>
  <w:style w:type="character" w:customStyle="1" w:styleId="a7">
    <w:name w:val="页脚 字符"/>
    <w:basedOn w:val="a0"/>
    <w:link w:val="a6"/>
    <w:rPr>
      <w:sz w:val="18"/>
      <w:szCs w:val="18"/>
    </w:rPr>
  </w:style>
  <w:style w:type="paragraph" w:customStyle="1" w:styleId="af9">
    <w:name w:val="说明"/>
    <w:basedOn w:val="a"/>
    <w:link w:val="Char"/>
    <w:qFormat/>
    <w:pPr>
      <w:ind w:firstLineChars="200" w:firstLine="422"/>
    </w:pPr>
    <w:rPr>
      <w:rFonts w:ascii="宋体" w:hAnsi="宋体"/>
      <w:b/>
      <w:color w:val="000000" w:themeColor="text1"/>
      <w:szCs w:val="21"/>
    </w:rPr>
  </w:style>
  <w:style w:type="paragraph" w:customStyle="1" w:styleId="afa">
    <w:name w:val="代码"/>
    <w:basedOn w:val="a"/>
    <w:link w:val="Char0"/>
    <w:qFormat/>
    <w:pPr>
      <w:ind w:firstLineChars="200" w:firstLine="420"/>
    </w:pPr>
    <w:rPr>
      <w:rFonts w:ascii="宋体" w:hAnsi="宋体"/>
      <w:color w:val="000000" w:themeColor="text1"/>
      <w:szCs w:val="21"/>
    </w:rPr>
  </w:style>
  <w:style w:type="character" w:customStyle="1" w:styleId="Char">
    <w:name w:val="说明 Char"/>
    <w:basedOn w:val="a0"/>
    <w:link w:val="af9"/>
    <w:rPr>
      <w:rFonts w:ascii="宋体" w:eastAsia="宋体" w:hAnsi="宋体" w:cs="Times New Roman"/>
      <w:b/>
      <w:color w:val="000000" w:themeColor="text1"/>
      <w:kern w:val="2"/>
      <w:sz w:val="21"/>
      <w:szCs w:val="21"/>
    </w:rPr>
  </w:style>
  <w:style w:type="character" w:customStyle="1" w:styleId="Char0">
    <w:name w:val="代码 Char"/>
    <w:basedOn w:val="a0"/>
    <w:link w:val="afa"/>
    <w:rPr>
      <w:rFonts w:ascii="宋体" w:eastAsia="宋体" w:hAnsi="宋体" w:cs="Times New Roman"/>
      <w:color w:val="000000" w:themeColor="text1"/>
      <w:kern w:val="2"/>
      <w:sz w:val="21"/>
      <w:szCs w:val="21"/>
    </w:rPr>
  </w:style>
  <w:style w:type="paragraph" w:customStyle="1" w:styleId="afb">
    <w:name w:val="源程序表格"/>
    <w:basedOn w:val="a"/>
    <w:link w:val="Char1"/>
    <w:qFormat/>
    <w:rPr>
      <w:rFonts w:ascii="宋体" w:hAnsi="宋体"/>
      <w:color w:val="000000" w:themeColor="text1"/>
      <w:szCs w:val="21"/>
    </w:rPr>
  </w:style>
  <w:style w:type="character" w:customStyle="1" w:styleId="Char1">
    <w:name w:val="源程序表格 Char"/>
    <w:basedOn w:val="a0"/>
    <w:link w:val="afb"/>
    <w:qFormat/>
    <w:rPr>
      <w:rFonts w:ascii="宋体" w:eastAsia="宋体" w:hAnsi="宋体" w:cs="Times New Roman"/>
      <w:color w:val="000000" w:themeColor="text1"/>
      <w:kern w:val="2"/>
      <w:sz w:val="21"/>
      <w:szCs w:val="21"/>
    </w:rPr>
  </w:style>
  <w:style w:type="character" w:customStyle="1" w:styleId="a5">
    <w:name w:val="批注框文本 字符"/>
    <w:basedOn w:val="a0"/>
    <w:link w:val="a4"/>
    <w:semiHidden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hljs-comment">
    <w:name w:val="hljs-comment"/>
    <w:basedOn w:val="a0"/>
  </w:style>
  <w:style w:type="character" w:customStyle="1" w:styleId="hljs-number">
    <w:name w:val="hljs-number"/>
    <w:basedOn w:val="a0"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sz w:val="24"/>
      <w:szCs w:val="24"/>
    </w:rPr>
  </w:style>
  <w:style w:type="table" w:customStyle="1" w:styleId="16">
    <w:name w:val="网格型1"/>
    <w:basedOn w:val="a1"/>
    <w:next w:val="af"/>
    <w:uiPriority w:val="39"/>
    <w:rsid w:val="007126AE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"/>
    <w:uiPriority w:val="39"/>
    <w:rsid w:val="007126AE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"/>
    <w:uiPriority w:val="39"/>
    <w:qFormat/>
    <w:rsid w:val="00250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"/>
    <w:uiPriority w:val="39"/>
    <w:qFormat/>
    <w:rsid w:val="00250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网格型5"/>
    <w:basedOn w:val="a1"/>
    <w:next w:val="af"/>
    <w:uiPriority w:val="39"/>
    <w:rsid w:val="006C4B3A"/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footnote text"/>
    <w:basedOn w:val="a"/>
    <w:link w:val="afd"/>
    <w:semiHidden/>
    <w:unhideWhenUsed/>
    <w:rsid w:val="0024071E"/>
    <w:pPr>
      <w:snapToGrid w:val="0"/>
      <w:jc w:val="left"/>
    </w:pPr>
    <w:rPr>
      <w:sz w:val="18"/>
      <w:szCs w:val="18"/>
    </w:rPr>
  </w:style>
  <w:style w:type="character" w:customStyle="1" w:styleId="afd">
    <w:name w:val="脚注文本 字符"/>
    <w:basedOn w:val="a0"/>
    <w:link w:val="afc"/>
    <w:semiHidden/>
    <w:rsid w:val="0024071E"/>
    <w:rPr>
      <w:rFonts w:ascii="Times New Roman" w:eastAsia="微软雅黑" w:hAnsi="Times New Roman" w:cs="Times New Roman"/>
      <w:kern w:val="2"/>
      <w:sz w:val="18"/>
      <w:szCs w:val="18"/>
    </w:rPr>
  </w:style>
  <w:style w:type="character" w:styleId="afe">
    <w:name w:val="footnote reference"/>
    <w:basedOn w:val="a0"/>
    <w:semiHidden/>
    <w:unhideWhenUsed/>
    <w:rsid w:val="0024071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1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8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6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3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7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69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0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0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23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7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8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2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5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w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5838;&#31243;&#36164;&#26009;\&#23454;&#39564;\Python\&#23454;&#39564;1%20&#23454;&#39564;&#29615;&#22659;\&#23454;&#39564;1%20&#23454;&#39564;&#29615;&#22659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5F19E1-BE9A-4BF7-8317-9D1586BCC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实验1 实验环境.dotx</Template>
  <TotalTime>2222</TotalTime>
  <Pages>20</Pages>
  <Words>1351</Words>
  <Characters>7704</Characters>
  <Application>Microsoft Office Word</Application>
  <DocSecurity>0</DocSecurity>
  <Lines>64</Lines>
  <Paragraphs>18</Paragraphs>
  <ScaleCrop>false</ScaleCrop>
  <Company/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zj</dc:creator>
  <cp:lastModifiedBy>棵 谭</cp:lastModifiedBy>
  <cp:revision>42</cp:revision>
  <dcterms:created xsi:type="dcterms:W3CDTF">2018-05-15T14:16:00Z</dcterms:created>
  <dcterms:modified xsi:type="dcterms:W3CDTF">2025-04-09T08:45:00Z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7461B842C2BA428CA566F2A407867141_12</vt:lpwstr>
  </property>
</Properties>
</file>